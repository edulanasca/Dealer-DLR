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237"/>
      </w:tblGrid>
      <w:tr w:rsidR="00A81248" w:rsidRPr="0000352C" w14:paraId="4225AA99" w14:textId="77777777" w:rsidTr="00A31A5B">
        <w:tc>
          <w:tcPr>
            <w:tcW w:w="5395" w:type="dxa"/>
          </w:tcPr>
          <w:p w14:paraId="49CDD189" w14:textId="77777777" w:rsidR="00A81248" w:rsidRPr="0000352C" w:rsidRDefault="00A81248" w:rsidP="00A81248">
            <w:pPr>
              <w:pStyle w:val="Delimitadorgrfico"/>
              <w:rPr>
                <w:noProof/>
              </w:rPr>
            </w:pPr>
          </w:p>
        </w:tc>
        <w:tc>
          <w:tcPr>
            <w:tcW w:w="5237" w:type="dxa"/>
          </w:tcPr>
          <w:p w14:paraId="77EC5FD7" w14:textId="77777777" w:rsidR="00A81248" w:rsidRPr="0000352C" w:rsidRDefault="00A81248" w:rsidP="00A81248">
            <w:pPr>
              <w:pStyle w:val="Delimitadorgrfico"/>
              <w:rPr>
                <w:noProof/>
              </w:rPr>
            </w:pPr>
          </w:p>
        </w:tc>
      </w:tr>
      <w:tr w:rsidR="00A81248" w:rsidRPr="0000352C" w14:paraId="51E2BEED" w14:textId="77777777" w:rsidTr="00A31A5B">
        <w:trPr>
          <w:trHeight w:val="2719"/>
        </w:trPr>
        <w:tc>
          <w:tcPr>
            <w:tcW w:w="5395" w:type="dxa"/>
          </w:tcPr>
          <w:p w14:paraId="3A0E9436" w14:textId="49DBE654" w:rsidR="00A81248" w:rsidRPr="0000352C" w:rsidRDefault="000D2689" w:rsidP="00C66528">
            <w:pPr>
              <w:pStyle w:val="Ttulo1"/>
              <w:rPr>
                <w:noProof/>
              </w:rPr>
            </w:pPr>
            <w:bookmarkStart w:id="0" w:name="_Toc78149698"/>
            <w:r>
              <w:rPr>
                <w:noProof/>
              </w:rPr>
              <w:t>MANUAL TÉCNICO</w:t>
            </w:r>
            <w:bookmarkEnd w:id="0"/>
          </w:p>
        </w:tc>
        <w:tc>
          <w:tcPr>
            <w:tcW w:w="5237" w:type="dxa"/>
          </w:tcPr>
          <w:p w14:paraId="5C58B348" w14:textId="77777777" w:rsidR="00A81248" w:rsidRPr="0000352C" w:rsidRDefault="00A81248">
            <w:pPr>
              <w:rPr>
                <w:noProof/>
              </w:rPr>
            </w:pPr>
          </w:p>
        </w:tc>
      </w:tr>
      <w:tr w:rsidR="00A81248" w:rsidRPr="0000352C" w14:paraId="56AA2085" w14:textId="77777777" w:rsidTr="00A31A5B">
        <w:trPr>
          <w:trHeight w:val="8865"/>
        </w:trPr>
        <w:tc>
          <w:tcPr>
            <w:tcW w:w="5395" w:type="dxa"/>
          </w:tcPr>
          <w:p w14:paraId="02C367E9" w14:textId="77777777" w:rsidR="00A81248" w:rsidRPr="0000352C" w:rsidRDefault="00A81248">
            <w:pPr>
              <w:rPr>
                <w:noProof/>
              </w:rPr>
            </w:pPr>
            <w:r w:rsidRPr="0000352C">
              <w:rPr>
                <w:noProof/>
                <w:lang w:bidi="es-ES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743C1E9D" wp14:editId="416F6140">
                      <wp:simplePos x="0" y="0"/>
                      <wp:positionH relativeFrom="margin">
                        <wp:posOffset>-449580</wp:posOffset>
                      </wp:positionH>
                      <wp:positionV relativeFrom="page">
                        <wp:posOffset>-2246630</wp:posOffset>
                      </wp:positionV>
                      <wp:extent cx="7772400" cy="10687050"/>
                      <wp:effectExtent l="0" t="0" r="0" b="0"/>
                      <wp:wrapNone/>
                      <wp:docPr id="2" name="Grupo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68705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Forma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ángulo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Forma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79FCC80" id="Grupo 1" o:spid="_x0000_s1026" alt="&quot;&quot;" style="position:absolute;margin-left:-35.4pt;margin-top:-176.9pt;width:612pt;height:841.5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">
                      <v:shape id="Forma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ángulo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Forma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  <w:tc>
          <w:tcPr>
            <w:tcW w:w="5237" w:type="dxa"/>
          </w:tcPr>
          <w:p w14:paraId="1D761902" w14:textId="77777777" w:rsidR="00A81248" w:rsidRPr="0000352C" w:rsidRDefault="00A81248">
            <w:pPr>
              <w:rPr>
                <w:noProof/>
              </w:rPr>
            </w:pPr>
          </w:p>
        </w:tc>
      </w:tr>
      <w:tr w:rsidR="00A81248" w:rsidRPr="0000352C" w14:paraId="4D9AC11E" w14:textId="77777777" w:rsidTr="00A31A5B">
        <w:trPr>
          <w:trHeight w:val="1299"/>
        </w:trPr>
        <w:tc>
          <w:tcPr>
            <w:tcW w:w="5395" w:type="dxa"/>
          </w:tcPr>
          <w:p w14:paraId="57AE6109" w14:textId="77777777" w:rsidR="00A81248" w:rsidRPr="0000352C" w:rsidRDefault="00A81248">
            <w:pPr>
              <w:rPr>
                <w:noProof/>
              </w:rPr>
            </w:pPr>
          </w:p>
        </w:tc>
        <w:tc>
          <w:tcPr>
            <w:tcW w:w="5237" w:type="dxa"/>
          </w:tcPr>
          <w:p w14:paraId="57CD847D" w14:textId="48F01707" w:rsidR="00A81248" w:rsidRDefault="000D2689" w:rsidP="00A81248">
            <w:pPr>
              <w:pStyle w:val="Ttulo2"/>
              <w:rPr>
                <w:noProof/>
              </w:rPr>
            </w:pPr>
            <w:bookmarkStart w:id="1" w:name="_Toc78149699"/>
            <w:r>
              <w:rPr>
                <w:noProof/>
              </w:rPr>
              <w:t>25/07/2021</w:t>
            </w:r>
            <w:bookmarkEnd w:id="1"/>
          </w:p>
          <w:p w14:paraId="3DB051A4" w14:textId="77777777" w:rsidR="000D2689" w:rsidRPr="000D2689" w:rsidRDefault="000D2689" w:rsidP="000D2689"/>
          <w:p w14:paraId="53696D36" w14:textId="77777777" w:rsidR="000D2689" w:rsidRPr="000D2689" w:rsidRDefault="000D2689" w:rsidP="000D2689"/>
          <w:p w14:paraId="026090AC" w14:textId="46249972" w:rsidR="000D2689" w:rsidRPr="000D2689" w:rsidRDefault="000D2689" w:rsidP="000D2689">
            <w:pPr>
              <w:pStyle w:val="Ttulo2"/>
              <w:rPr>
                <w:noProof/>
              </w:rPr>
            </w:pPr>
            <w:bookmarkStart w:id="2" w:name="_Toc78149700"/>
            <w:r>
              <w:rPr>
                <w:noProof/>
              </w:rPr>
              <w:t>PROYECTO: DEALER</w:t>
            </w:r>
            <w:bookmarkEnd w:id="2"/>
          </w:p>
        </w:tc>
      </w:tr>
      <w:tr w:rsidR="00A81248" w:rsidRPr="0000352C" w14:paraId="3D02E16D" w14:textId="77777777" w:rsidTr="00A31A5B">
        <w:trPr>
          <w:trHeight w:val="1402"/>
        </w:trPr>
        <w:tc>
          <w:tcPr>
            <w:tcW w:w="5395" w:type="dxa"/>
          </w:tcPr>
          <w:p w14:paraId="44EF834D" w14:textId="77777777" w:rsidR="00A81248" w:rsidRPr="0000352C" w:rsidRDefault="00A81248">
            <w:pPr>
              <w:rPr>
                <w:noProof/>
              </w:rPr>
            </w:pPr>
          </w:p>
        </w:tc>
        <w:tc>
          <w:tcPr>
            <w:tcW w:w="5237" w:type="dxa"/>
          </w:tcPr>
          <w:p w14:paraId="4402DDC7" w14:textId="5569E0A4" w:rsidR="00A81248" w:rsidRPr="0000352C" w:rsidRDefault="000D2689" w:rsidP="00A81248">
            <w:pPr>
              <w:pStyle w:val="Ttulo2"/>
              <w:rPr>
                <w:noProof/>
              </w:rPr>
            </w:pPr>
            <w:bookmarkStart w:id="3" w:name="_Toc78149701"/>
            <w:r>
              <w:rPr>
                <w:noProof/>
              </w:rPr>
              <w:t>ENTREGABLE 01</w:t>
            </w:r>
            <w:bookmarkEnd w:id="3"/>
          </w:p>
        </w:tc>
      </w:tr>
    </w:tbl>
    <w:p w14:paraId="328EED0A" w14:textId="77777777" w:rsidR="000C4ED1" w:rsidRPr="0000352C" w:rsidRDefault="000C4ED1">
      <w:pPr>
        <w:rPr>
          <w:noProof/>
        </w:rPr>
      </w:pPr>
    </w:p>
    <w:p w14:paraId="237EF954" w14:textId="77777777" w:rsidR="00634DEA" w:rsidRDefault="00634DEA" w:rsidP="00634DEA">
      <w:pPr>
        <w:jc w:val="center"/>
        <w:rPr>
          <w:noProof/>
        </w:rPr>
      </w:pPr>
    </w:p>
    <w:p w14:paraId="19B8D130" w14:textId="77777777" w:rsidR="00634DEA" w:rsidRDefault="00634DEA" w:rsidP="00634DEA">
      <w:pPr>
        <w:jc w:val="center"/>
        <w:rPr>
          <w:noProof/>
        </w:rPr>
      </w:pPr>
    </w:p>
    <w:p w14:paraId="79238A3F" w14:textId="77777777" w:rsidR="00634DEA" w:rsidRDefault="00634DEA" w:rsidP="00634DEA">
      <w:pPr>
        <w:jc w:val="center"/>
        <w:rPr>
          <w:noProof/>
        </w:rPr>
      </w:pPr>
    </w:p>
    <w:p w14:paraId="13C44DC4" w14:textId="77777777" w:rsidR="00634DEA" w:rsidRDefault="00634DEA" w:rsidP="00634DEA">
      <w:pPr>
        <w:jc w:val="center"/>
        <w:rPr>
          <w:noProof/>
        </w:rPr>
      </w:pPr>
    </w:p>
    <w:p w14:paraId="1CD8869A" w14:textId="77777777" w:rsidR="00634DEA" w:rsidRDefault="00634DEA" w:rsidP="00634DEA">
      <w:pPr>
        <w:jc w:val="center"/>
        <w:rPr>
          <w:noProof/>
        </w:rPr>
      </w:pPr>
    </w:p>
    <w:p w14:paraId="42FFB19C" w14:textId="77777777" w:rsidR="00634DEA" w:rsidRDefault="00634DEA" w:rsidP="00634DEA">
      <w:pPr>
        <w:jc w:val="center"/>
        <w:rPr>
          <w:noProof/>
        </w:rPr>
      </w:pPr>
    </w:p>
    <w:p w14:paraId="49EF6042" w14:textId="77777777" w:rsidR="00634DEA" w:rsidRDefault="00634DEA" w:rsidP="00634DEA">
      <w:pPr>
        <w:jc w:val="center"/>
        <w:rPr>
          <w:noProof/>
        </w:rPr>
      </w:pPr>
    </w:p>
    <w:p w14:paraId="39B0E834" w14:textId="77777777" w:rsidR="00634DEA" w:rsidRDefault="00634DEA" w:rsidP="00634DEA">
      <w:pPr>
        <w:jc w:val="center"/>
        <w:rPr>
          <w:noProof/>
        </w:rPr>
      </w:pPr>
    </w:p>
    <w:p w14:paraId="7D5D3F93" w14:textId="77777777" w:rsidR="00634DEA" w:rsidRDefault="00634DEA" w:rsidP="00634DEA">
      <w:pPr>
        <w:jc w:val="center"/>
        <w:rPr>
          <w:noProof/>
        </w:rPr>
      </w:pPr>
    </w:p>
    <w:p w14:paraId="5FA2881E" w14:textId="52C8D341" w:rsidR="00FB65B8" w:rsidRDefault="00634DEA" w:rsidP="00634DEA">
      <w:pPr>
        <w:jc w:val="center"/>
        <w:rPr>
          <w:noProof/>
        </w:rPr>
      </w:pPr>
      <w:r w:rsidRPr="00634DEA">
        <w:rPr>
          <w:noProof/>
        </w:rPr>
        <w:drawing>
          <wp:inline distT="0" distB="0" distL="0" distR="0" wp14:anchorId="74E471A0" wp14:editId="7448BCBF">
            <wp:extent cx="5520244" cy="2781300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750" cy="281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8C12" w14:textId="45BC8B5F" w:rsidR="00634DEA" w:rsidRDefault="00634DEA" w:rsidP="00634DEA">
      <w:pPr>
        <w:jc w:val="center"/>
        <w:rPr>
          <w:noProof/>
        </w:rPr>
      </w:pPr>
    </w:p>
    <w:p w14:paraId="7BAA0C9D" w14:textId="77777777" w:rsidR="00634DEA" w:rsidRDefault="00634DEA" w:rsidP="00634DEA">
      <w:pPr>
        <w:jc w:val="center"/>
        <w:rPr>
          <w:rFonts w:ascii="Arial" w:hAnsi="Arial" w:cs="Arial"/>
          <w:b/>
          <w:bCs/>
          <w:noProof/>
          <w:sz w:val="48"/>
          <w:szCs w:val="48"/>
        </w:rPr>
      </w:pPr>
    </w:p>
    <w:p w14:paraId="7A5A11C4" w14:textId="77777777" w:rsidR="00634DEA" w:rsidRDefault="00634DEA" w:rsidP="00634DEA">
      <w:pPr>
        <w:jc w:val="center"/>
        <w:rPr>
          <w:rFonts w:ascii="Arial" w:hAnsi="Arial" w:cs="Arial"/>
          <w:b/>
          <w:bCs/>
          <w:noProof/>
          <w:sz w:val="48"/>
          <w:szCs w:val="48"/>
        </w:rPr>
      </w:pPr>
    </w:p>
    <w:p w14:paraId="6D3B86AA" w14:textId="45B2E077" w:rsidR="00634DEA" w:rsidRPr="00634DEA" w:rsidRDefault="00634DEA" w:rsidP="00634DEA">
      <w:pPr>
        <w:jc w:val="center"/>
        <w:rPr>
          <w:rFonts w:ascii="Arial" w:hAnsi="Arial" w:cs="Arial"/>
          <w:b/>
          <w:bCs/>
          <w:noProof/>
          <w:sz w:val="48"/>
          <w:szCs w:val="48"/>
        </w:rPr>
      </w:pPr>
      <w:r w:rsidRPr="00634DEA">
        <w:rPr>
          <w:rFonts w:ascii="Arial" w:hAnsi="Arial" w:cs="Arial"/>
          <w:b/>
          <w:bCs/>
          <w:noProof/>
          <w:sz w:val="48"/>
          <w:szCs w:val="48"/>
        </w:rPr>
        <w:t>Dealer</w:t>
      </w:r>
    </w:p>
    <w:p w14:paraId="7DFF9038" w14:textId="77777777" w:rsidR="00634DEA" w:rsidRDefault="00634DEA" w:rsidP="00634DEA">
      <w:pPr>
        <w:jc w:val="center"/>
        <w:rPr>
          <w:rFonts w:ascii="Arial" w:hAnsi="Arial" w:cs="Arial"/>
          <w:b/>
          <w:bCs/>
          <w:noProof/>
          <w:sz w:val="48"/>
          <w:szCs w:val="48"/>
        </w:rPr>
      </w:pPr>
    </w:p>
    <w:p w14:paraId="2658D768" w14:textId="77777777" w:rsidR="00634DEA" w:rsidRDefault="00634DEA" w:rsidP="00634DEA">
      <w:pPr>
        <w:jc w:val="center"/>
        <w:rPr>
          <w:rFonts w:ascii="Arial" w:hAnsi="Arial" w:cs="Arial"/>
          <w:b/>
          <w:bCs/>
          <w:noProof/>
          <w:sz w:val="48"/>
          <w:szCs w:val="48"/>
        </w:rPr>
      </w:pPr>
    </w:p>
    <w:p w14:paraId="44F68F65" w14:textId="77777777" w:rsidR="00634DEA" w:rsidRDefault="00634DEA" w:rsidP="00634DEA">
      <w:pPr>
        <w:jc w:val="center"/>
        <w:rPr>
          <w:rFonts w:ascii="Arial" w:hAnsi="Arial" w:cs="Arial"/>
          <w:b/>
          <w:bCs/>
          <w:noProof/>
          <w:sz w:val="48"/>
          <w:szCs w:val="48"/>
        </w:rPr>
      </w:pPr>
    </w:p>
    <w:p w14:paraId="6816587C" w14:textId="394C7378" w:rsidR="00634DEA" w:rsidRPr="00634DEA" w:rsidRDefault="00634DEA" w:rsidP="00634DEA">
      <w:pPr>
        <w:jc w:val="center"/>
        <w:rPr>
          <w:rFonts w:ascii="Arial" w:hAnsi="Arial" w:cs="Arial"/>
          <w:b/>
          <w:bCs/>
          <w:noProof/>
          <w:sz w:val="48"/>
          <w:szCs w:val="48"/>
        </w:rPr>
      </w:pPr>
      <w:r w:rsidRPr="00634DEA">
        <w:rPr>
          <w:rFonts w:ascii="Arial" w:hAnsi="Arial" w:cs="Arial"/>
          <w:b/>
          <w:bCs/>
          <w:noProof/>
          <w:sz w:val="48"/>
          <w:szCs w:val="48"/>
        </w:rPr>
        <w:t>MANUAL TÉCNICO</w:t>
      </w:r>
    </w:p>
    <w:p w14:paraId="27CAA503" w14:textId="5E03B069" w:rsidR="00A24793" w:rsidRDefault="00A24793">
      <w:pPr>
        <w:rPr>
          <w:noProof/>
        </w:rPr>
      </w:pPr>
    </w:p>
    <w:p w14:paraId="4E9389E1" w14:textId="0D1D5F7F" w:rsidR="00634DEA" w:rsidRDefault="00634DEA">
      <w:pPr>
        <w:rPr>
          <w:noProof/>
        </w:rPr>
      </w:pPr>
    </w:p>
    <w:p w14:paraId="3AE54E0C" w14:textId="09F00412" w:rsidR="00634DEA" w:rsidRDefault="00634DEA">
      <w:pPr>
        <w:rPr>
          <w:noProof/>
        </w:rPr>
      </w:pPr>
    </w:p>
    <w:p w14:paraId="57D8D49E" w14:textId="3461A670" w:rsidR="00634DEA" w:rsidRDefault="00634DEA">
      <w:pPr>
        <w:rPr>
          <w:noProof/>
        </w:rPr>
      </w:pPr>
    </w:p>
    <w:p w14:paraId="213AE5E4" w14:textId="6B920F14" w:rsidR="00634DEA" w:rsidRDefault="00634DEA">
      <w:pPr>
        <w:rPr>
          <w:noProof/>
        </w:rPr>
      </w:pPr>
    </w:p>
    <w:p w14:paraId="5D595565" w14:textId="472DE985" w:rsidR="00634DEA" w:rsidRDefault="00634DEA">
      <w:pPr>
        <w:rPr>
          <w:noProof/>
        </w:rPr>
      </w:pPr>
    </w:p>
    <w:p w14:paraId="47646763" w14:textId="71DF1329" w:rsidR="00634DEA" w:rsidRDefault="00634DEA">
      <w:pPr>
        <w:rPr>
          <w:noProof/>
        </w:rPr>
      </w:pPr>
    </w:p>
    <w:p w14:paraId="15EEEFB4" w14:textId="0A6E7DC6" w:rsidR="00634DEA" w:rsidRDefault="00634DEA">
      <w:pPr>
        <w:rPr>
          <w:noProof/>
        </w:rPr>
      </w:pPr>
    </w:p>
    <w:p w14:paraId="4BDBBCF1" w14:textId="47EC433D" w:rsidR="00634DEA" w:rsidRDefault="00634DEA">
      <w:pPr>
        <w:rPr>
          <w:noProof/>
        </w:rPr>
      </w:pPr>
    </w:p>
    <w:p w14:paraId="4DDC6542" w14:textId="1B25769C" w:rsidR="00634DEA" w:rsidRDefault="00634DEA">
      <w:pPr>
        <w:rPr>
          <w:noProof/>
        </w:rPr>
      </w:pPr>
    </w:p>
    <w:p w14:paraId="07440C27" w14:textId="5892E099" w:rsidR="00634DEA" w:rsidRDefault="00634DEA">
      <w:pPr>
        <w:rPr>
          <w:noProof/>
        </w:rPr>
      </w:pPr>
    </w:p>
    <w:p w14:paraId="15BF42C6" w14:textId="65715CB3" w:rsidR="00634DEA" w:rsidRDefault="00634DEA">
      <w:pPr>
        <w:rPr>
          <w:noProof/>
        </w:rPr>
      </w:pPr>
    </w:p>
    <w:p w14:paraId="48FE36C3" w14:textId="5B87BAB8" w:rsidR="00634DEA" w:rsidRDefault="00634DEA">
      <w:pPr>
        <w:rPr>
          <w:noProof/>
        </w:rPr>
      </w:pPr>
    </w:p>
    <w:p w14:paraId="0113038F" w14:textId="517C28D7" w:rsidR="00634DEA" w:rsidRDefault="00634DEA">
      <w:pPr>
        <w:rPr>
          <w:noProof/>
        </w:rPr>
      </w:pPr>
    </w:p>
    <w:p w14:paraId="23379A2C" w14:textId="272255AA" w:rsidR="00634DEA" w:rsidRDefault="00634DEA">
      <w:pPr>
        <w:rPr>
          <w:noProof/>
        </w:rPr>
      </w:pPr>
    </w:p>
    <w:p w14:paraId="6B3D1FC4" w14:textId="206D885B" w:rsidR="00634DEA" w:rsidRPr="006D16D5" w:rsidRDefault="006D16D5" w:rsidP="00634DEA">
      <w:pPr>
        <w:jc w:val="center"/>
        <w:rPr>
          <w:rFonts w:ascii="Arial" w:hAnsi="Arial" w:cs="Arial"/>
          <w:b/>
          <w:bCs/>
          <w:noProof/>
          <w:sz w:val="28"/>
          <w:szCs w:val="28"/>
          <w:u w:val="single"/>
        </w:rPr>
      </w:pPr>
      <w:r w:rsidRPr="006D16D5">
        <w:rPr>
          <w:rFonts w:ascii="Arial" w:hAnsi="Arial" w:cs="Arial"/>
          <w:b/>
          <w:bCs/>
          <w:noProof/>
          <w:sz w:val="28"/>
          <w:szCs w:val="28"/>
          <w:u w:val="single"/>
        </w:rPr>
        <w:t>ÍNDICE</w:t>
      </w:r>
    </w:p>
    <w:sdt>
      <w:sdtPr>
        <w:rPr>
          <w:lang w:val="es-ES"/>
        </w:rPr>
        <w:id w:val="212272650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</w:sdtEndPr>
      <w:sdtContent>
        <w:p w14:paraId="47A5128A" w14:textId="6D826AAE" w:rsidR="005B3E76" w:rsidRDefault="005B3E76">
          <w:pPr>
            <w:pStyle w:val="TtuloTDC"/>
          </w:pPr>
          <w:r>
            <w:rPr>
              <w:lang w:val="es-ES"/>
            </w:rPr>
            <w:t>Tabla de contenido</w:t>
          </w:r>
        </w:p>
        <w:p w14:paraId="22C50A8E" w14:textId="03395F9A" w:rsidR="005B3E76" w:rsidRDefault="005B3E76">
          <w:pPr>
            <w:pStyle w:val="TDC1"/>
          </w:pPr>
          <w:r>
            <w:rPr>
              <w:b/>
              <w:bCs/>
            </w:rPr>
            <w:t>Objetivos</w:t>
          </w:r>
          <w:r>
            <w:ptab w:relativeTo="margin" w:alignment="right" w:leader="dot"/>
          </w:r>
          <w:r w:rsidR="006D16D5">
            <w:rPr>
              <w:b/>
              <w:bCs/>
            </w:rPr>
            <w:t>4</w:t>
          </w:r>
        </w:p>
        <w:p w14:paraId="2FC9198A" w14:textId="3EB5D3A5" w:rsidR="005B3E76" w:rsidRDefault="005B3E76">
          <w:pPr>
            <w:pStyle w:val="TDC1"/>
          </w:pPr>
          <w:r>
            <w:rPr>
              <w:b/>
              <w:bCs/>
            </w:rPr>
            <w:t>Alcance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5BE7F4A6" w14:textId="46E1838E" w:rsidR="005B3E76" w:rsidRPr="006D16D5" w:rsidRDefault="005B3E76" w:rsidP="005B3E76">
          <w:pPr>
            <w:rPr>
              <w:b/>
              <w:bCs/>
              <w:lang w:eastAsia="es-PE"/>
            </w:rPr>
          </w:pPr>
          <w:r>
            <w:rPr>
              <w:b/>
              <w:bCs/>
              <w:lang w:eastAsia="es-PE"/>
            </w:rPr>
            <w:t xml:space="preserve">Requerimientos técnicos </w:t>
          </w:r>
          <w:r>
            <w:rPr>
              <w:lang w:eastAsia="es-PE"/>
            </w:rPr>
            <w:t>…………………………………………………………………………………………………</w:t>
          </w:r>
          <w:r w:rsidR="006D16D5">
            <w:rPr>
              <w:lang w:eastAsia="es-PE"/>
            </w:rPr>
            <w:t xml:space="preserve">.. </w:t>
          </w:r>
          <w:r w:rsidR="006D16D5">
            <w:rPr>
              <w:b/>
              <w:bCs/>
              <w:lang w:eastAsia="es-PE"/>
            </w:rPr>
            <w:t>4</w:t>
          </w:r>
        </w:p>
        <w:p w14:paraId="1DDC91CB" w14:textId="37EEA708" w:rsidR="005B3E76" w:rsidRPr="006D16D5" w:rsidRDefault="005B3E76" w:rsidP="005B3E76">
          <w:pPr>
            <w:rPr>
              <w:b/>
              <w:bCs/>
              <w:lang w:eastAsia="es-PE"/>
            </w:rPr>
          </w:pPr>
          <w:r>
            <w:rPr>
              <w:lang w:eastAsia="es-PE"/>
            </w:rPr>
            <w:tab/>
          </w:r>
          <w:r w:rsidRPr="005B3E76">
            <w:rPr>
              <w:lang w:eastAsia="es-PE"/>
            </w:rPr>
            <w:t>Software</w:t>
          </w:r>
          <w:r>
            <w:rPr>
              <w:b/>
              <w:bCs/>
              <w:lang w:eastAsia="es-PE"/>
            </w:rPr>
            <w:t xml:space="preserve"> </w:t>
          </w:r>
          <w:r>
            <w:rPr>
              <w:lang w:eastAsia="es-PE"/>
            </w:rPr>
            <w:t>……………………………………………………………………………………………………………………</w:t>
          </w:r>
          <w:r w:rsidR="006D16D5">
            <w:rPr>
              <w:lang w:eastAsia="es-PE"/>
            </w:rPr>
            <w:t xml:space="preserve">… </w:t>
          </w:r>
          <w:r w:rsidR="006D16D5">
            <w:rPr>
              <w:b/>
              <w:bCs/>
              <w:lang w:eastAsia="es-PE"/>
            </w:rPr>
            <w:t>4</w:t>
          </w:r>
        </w:p>
        <w:p w14:paraId="0354B0C5" w14:textId="468D8651" w:rsidR="005B3E76" w:rsidRPr="006D16D5" w:rsidRDefault="005B3E76" w:rsidP="005B3E76">
          <w:pPr>
            <w:rPr>
              <w:b/>
              <w:bCs/>
              <w:lang w:eastAsia="es-PE"/>
            </w:rPr>
          </w:pPr>
          <w:r>
            <w:rPr>
              <w:lang w:eastAsia="es-PE"/>
            </w:rPr>
            <w:tab/>
          </w:r>
          <w:r w:rsidRPr="005B3E76">
            <w:rPr>
              <w:lang w:eastAsia="es-PE"/>
            </w:rPr>
            <w:t>Hardware</w:t>
          </w:r>
          <w:r>
            <w:rPr>
              <w:b/>
              <w:bCs/>
              <w:lang w:eastAsia="es-PE"/>
            </w:rPr>
            <w:t xml:space="preserve"> </w:t>
          </w:r>
          <w:r>
            <w:rPr>
              <w:lang w:eastAsia="es-PE"/>
            </w:rPr>
            <w:t>…………………………………………………………………………………………………………………</w:t>
          </w:r>
          <w:r w:rsidR="006D16D5">
            <w:rPr>
              <w:lang w:eastAsia="es-PE"/>
            </w:rPr>
            <w:t xml:space="preserve">…. </w:t>
          </w:r>
          <w:r w:rsidR="006D16D5">
            <w:rPr>
              <w:b/>
              <w:bCs/>
              <w:lang w:eastAsia="es-PE"/>
            </w:rPr>
            <w:t>4</w:t>
          </w:r>
        </w:p>
        <w:p w14:paraId="7663078C" w14:textId="0F0D0732" w:rsidR="005B3E76" w:rsidRPr="006D16D5" w:rsidRDefault="005B3E76" w:rsidP="005B3E76">
          <w:pPr>
            <w:rPr>
              <w:b/>
              <w:bCs/>
              <w:lang w:eastAsia="es-PE"/>
            </w:rPr>
          </w:pPr>
          <w:r>
            <w:rPr>
              <w:b/>
              <w:bCs/>
              <w:lang w:eastAsia="es-PE"/>
            </w:rPr>
            <w:t xml:space="preserve">Herramientas utilizadas para el desarrollo </w:t>
          </w:r>
          <w:r>
            <w:rPr>
              <w:lang w:eastAsia="es-PE"/>
            </w:rPr>
            <w:t>……………………………………………………………………..</w:t>
          </w:r>
          <w:r w:rsidR="006D16D5">
            <w:rPr>
              <w:b/>
              <w:bCs/>
              <w:lang w:eastAsia="es-PE"/>
            </w:rPr>
            <w:t>4</w:t>
          </w:r>
        </w:p>
        <w:p w14:paraId="715AC982" w14:textId="256D5F41" w:rsidR="007A6554" w:rsidRPr="007A6554" w:rsidRDefault="007A6554" w:rsidP="005B3E76">
          <w:pPr>
            <w:rPr>
              <w:b/>
              <w:bCs/>
              <w:lang w:eastAsia="es-PE"/>
            </w:rPr>
          </w:pPr>
          <w:r>
            <w:rPr>
              <w:b/>
              <w:bCs/>
              <w:lang w:eastAsia="es-PE"/>
            </w:rPr>
            <w:t xml:space="preserve">Desarrollo de la arquitectura </w:t>
          </w:r>
          <w:r>
            <w:rPr>
              <w:lang w:eastAsia="es-PE"/>
            </w:rPr>
            <w:t xml:space="preserve">…………………………………………………………………………………………… </w:t>
          </w:r>
          <w:r>
            <w:rPr>
              <w:b/>
              <w:bCs/>
              <w:lang w:eastAsia="es-PE"/>
            </w:rPr>
            <w:t>5</w:t>
          </w:r>
        </w:p>
        <w:p w14:paraId="0A37FD0D" w14:textId="284258DD" w:rsidR="007A6554" w:rsidRDefault="007A6554" w:rsidP="005B3E76">
          <w:pPr>
            <w:rPr>
              <w:b/>
              <w:bCs/>
              <w:lang w:eastAsia="es-PE"/>
            </w:rPr>
          </w:pPr>
          <w:r>
            <w:rPr>
              <w:b/>
              <w:bCs/>
              <w:lang w:eastAsia="es-PE"/>
            </w:rPr>
            <w:tab/>
          </w:r>
          <w:r>
            <w:rPr>
              <w:lang w:eastAsia="es-PE"/>
            </w:rPr>
            <w:t xml:space="preserve">Diagrama de contexto ………………………………………………………………………………………………….. </w:t>
          </w:r>
          <w:r>
            <w:rPr>
              <w:b/>
              <w:bCs/>
              <w:lang w:eastAsia="es-PE"/>
            </w:rPr>
            <w:t>5</w:t>
          </w:r>
        </w:p>
        <w:p w14:paraId="1457E7F6" w14:textId="59A216A8" w:rsidR="007A6554" w:rsidRDefault="007A6554" w:rsidP="005B3E76">
          <w:pPr>
            <w:rPr>
              <w:b/>
              <w:bCs/>
              <w:lang w:eastAsia="es-PE"/>
            </w:rPr>
          </w:pPr>
          <w:r>
            <w:rPr>
              <w:b/>
              <w:bCs/>
              <w:lang w:eastAsia="es-PE"/>
            </w:rPr>
            <w:tab/>
          </w:r>
          <w:r>
            <w:rPr>
              <w:lang w:eastAsia="es-PE"/>
            </w:rPr>
            <w:t xml:space="preserve">Vista Funcional …………………………………………………………………………………………………………… </w:t>
          </w:r>
          <w:r>
            <w:rPr>
              <w:b/>
              <w:bCs/>
              <w:lang w:eastAsia="es-PE"/>
            </w:rPr>
            <w:t>5</w:t>
          </w:r>
        </w:p>
        <w:p w14:paraId="3A4C09E4" w14:textId="60D21D42" w:rsidR="007A6554" w:rsidRDefault="007A6554" w:rsidP="005B3E76">
          <w:pPr>
            <w:rPr>
              <w:b/>
              <w:bCs/>
              <w:lang w:eastAsia="es-PE"/>
            </w:rPr>
          </w:pPr>
          <w:r>
            <w:rPr>
              <w:b/>
              <w:bCs/>
              <w:lang w:eastAsia="es-PE"/>
            </w:rPr>
            <w:tab/>
          </w:r>
          <w:r>
            <w:rPr>
              <w:lang w:eastAsia="es-PE"/>
            </w:rPr>
            <w:t xml:space="preserve">Vista Modular …………………………………………………………………………………………………………….. </w:t>
          </w:r>
          <w:r>
            <w:rPr>
              <w:b/>
              <w:bCs/>
              <w:lang w:eastAsia="es-PE"/>
            </w:rPr>
            <w:t>5</w:t>
          </w:r>
        </w:p>
        <w:p w14:paraId="77B95114" w14:textId="0FC8052B" w:rsidR="007A6554" w:rsidRPr="007A6554" w:rsidRDefault="007A6554" w:rsidP="005B3E76">
          <w:pPr>
            <w:rPr>
              <w:b/>
              <w:bCs/>
              <w:lang w:eastAsia="es-PE"/>
            </w:rPr>
          </w:pPr>
          <w:r>
            <w:rPr>
              <w:b/>
              <w:bCs/>
              <w:lang w:eastAsia="es-PE"/>
            </w:rPr>
            <w:tab/>
          </w:r>
          <w:r>
            <w:rPr>
              <w:lang w:eastAsia="es-PE"/>
            </w:rPr>
            <w:t xml:space="preserve">Modelo en tiempo de ejecución ……………………………………………………………………………………. </w:t>
          </w:r>
          <w:r>
            <w:rPr>
              <w:b/>
              <w:bCs/>
              <w:lang w:eastAsia="es-PE"/>
            </w:rPr>
            <w:t>6</w:t>
          </w:r>
        </w:p>
        <w:p w14:paraId="2D8543F7" w14:textId="5C9CB534" w:rsidR="005B3E76" w:rsidRPr="006D16D5" w:rsidRDefault="005B3E76" w:rsidP="005B3E76">
          <w:pPr>
            <w:rPr>
              <w:b/>
              <w:bCs/>
              <w:lang w:eastAsia="es-PE"/>
            </w:rPr>
          </w:pPr>
          <w:r>
            <w:rPr>
              <w:b/>
              <w:bCs/>
              <w:lang w:eastAsia="es-PE"/>
            </w:rPr>
            <w:t xml:space="preserve">Instalación </w:t>
          </w:r>
          <w:r>
            <w:rPr>
              <w:lang w:eastAsia="es-PE"/>
            </w:rPr>
            <w:t>……………………………………………………………………………………………………………………….</w:t>
          </w:r>
          <w:r w:rsidR="007A6554">
            <w:rPr>
              <w:lang w:eastAsia="es-PE"/>
            </w:rPr>
            <w:t xml:space="preserve">.. </w:t>
          </w:r>
          <w:r w:rsidR="007A6554">
            <w:rPr>
              <w:b/>
              <w:bCs/>
              <w:lang w:eastAsia="es-PE"/>
            </w:rPr>
            <w:t>6</w:t>
          </w:r>
        </w:p>
        <w:p w14:paraId="78E4FDFD" w14:textId="12338112" w:rsidR="005B3E76" w:rsidRPr="006D16D5" w:rsidRDefault="005B3E76" w:rsidP="005B3E76">
          <w:pPr>
            <w:rPr>
              <w:b/>
              <w:bCs/>
              <w:lang w:eastAsia="es-PE"/>
            </w:rPr>
          </w:pPr>
          <w:r>
            <w:rPr>
              <w:b/>
              <w:bCs/>
              <w:lang w:eastAsia="es-PE"/>
            </w:rPr>
            <w:t xml:space="preserve">Módulos </w:t>
          </w:r>
          <w:r>
            <w:rPr>
              <w:lang w:eastAsia="es-PE"/>
            </w:rPr>
            <w:t>……………………………………………………………………………………………………………………………</w:t>
          </w:r>
          <w:r w:rsidR="007A6554">
            <w:rPr>
              <w:lang w:eastAsia="es-PE"/>
            </w:rPr>
            <w:t>..</w:t>
          </w:r>
          <w:r w:rsidR="006D16D5">
            <w:rPr>
              <w:lang w:eastAsia="es-PE"/>
            </w:rPr>
            <w:t xml:space="preserve"> </w:t>
          </w:r>
          <w:r w:rsidR="007A6554">
            <w:rPr>
              <w:b/>
              <w:bCs/>
              <w:lang w:eastAsia="es-PE"/>
            </w:rPr>
            <w:t>7</w:t>
          </w:r>
        </w:p>
        <w:p w14:paraId="35F821F7" w14:textId="4A029718" w:rsidR="006D16D5" w:rsidRPr="006D16D5" w:rsidRDefault="005B3E76" w:rsidP="005B3E76">
          <w:pPr>
            <w:rPr>
              <w:b/>
              <w:bCs/>
              <w:lang w:eastAsia="es-PE"/>
            </w:rPr>
          </w:pPr>
          <w:r>
            <w:rPr>
              <w:lang w:eastAsia="es-PE"/>
            </w:rPr>
            <w:tab/>
            <w:t>Módulo de login y registro</w:t>
          </w:r>
          <w:r w:rsidR="006D16D5">
            <w:rPr>
              <w:lang w:eastAsia="es-PE"/>
            </w:rPr>
            <w:t xml:space="preserve"> ……………………………………………………………………………………….…… </w:t>
          </w:r>
          <w:r w:rsidR="007A6554">
            <w:rPr>
              <w:b/>
              <w:bCs/>
              <w:lang w:eastAsia="es-PE"/>
            </w:rPr>
            <w:t>7</w:t>
          </w:r>
        </w:p>
        <w:p w14:paraId="7EA0B021" w14:textId="0D49729E" w:rsidR="006D16D5" w:rsidRPr="006D16D5" w:rsidRDefault="006D16D5" w:rsidP="005B3E76">
          <w:pPr>
            <w:rPr>
              <w:b/>
              <w:bCs/>
              <w:lang w:eastAsia="es-PE"/>
            </w:rPr>
          </w:pPr>
          <w:r>
            <w:rPr>
              <w:lang w:eastAsia="es-PE"/>
            </w:rPr>
            <w:tab/>
            <w:t xml:space="preserve">Módulo de envíos-empresa …………………………………………………………………………………………… </w:t>
          </w:r>
          <w:r w:rsidR="007A6554">
            <w:rPr>
              <w:b/>
              <w:bCs/>
              <w:lang w:eastAsia="es-PE"/>
            </w:rPr>
            <w:t>7</w:t>
          </w:r>
        </w:p>
        <w:p w14:paraId="3879A938" w14:textId="16CF7EA4" w:rsidR="006D16D5" w:rsidRPr="006D16D5" w:rsidRDefault="006D16D5" w:rsidP="005B3E76">
          <w:pPr>
            <w:rPr>
              <w:b/>
              <w:bCs/>
              <w:lang w:eastAsia="es-PE"/>
            </w:rPr>
          </w:pPr>
          <w:r>
            <w:rPr>
              <w:lang w:eastAsia="es-PE"/>
            </w:rPr>
            <w:tab/>
            <w:t xml:space="preserve">Módulo envíos pendientes de la empresa …………………………………………………………………….… </w:t>
          </w:r>
          <w:r w:rsidR="007A6554">
            <w:rPr>
              <w:b/>
              <w:bCs/>
              <w:lang w:eastAsia="es-PE"/>
            </w:rPr>
            <w:t>8</w:t>
          </w:r>
        </w:p>
        <w:p w14:paraId="6DEA6D51" w14:textId="1B8F3E33" w:rsidR="006D16D5" w:rsidRPr="006D16D5" w:rsidRDefault="006D16D5" w:rsidP="005B3E76">
          <w:pPr>
            <w:rPr>
              <w:b/>
              <w:bCs/>
              <w:lang w:eastAsia="es-PE"/>
            </w:rPr>
          </w:pPr>
          <w:r>
            <w:rPr>
              <w:lang w:eastAsia="es-PE"/>
            </w:rPr>
            <w:tab/>
            <w:t>Módulo registro de envío de la empresa ……………………………………………………………………….…</w:t>
          </w:r>
          <w:r w:rsidR="007A6554">
            <w:rPr>
              <w:b/>
              <w:bCs/>
              <w:lang w:eastAsia="es-PE"/>
            </w:rPr>
            <w:t>8</w:t>
          </w:r>
        </w:p>
        <w:p w14:paraId="41A26349" w14:textId="1EDDE598" w:rsidR="006D16D5" w:rsidRPr="006D16D5" w:rsidRDefault="006D16D5" w:rsidP="005B3E76">
          <w:pPr>
            <w:rPr>
              <w:b/>
              <w:bCs/>
              <w:lang w:eastAsia="es-PE"/>
            </w:rPr>
          </w:pPr>
          <w:r>
            <w:rPr>
              <w:lang w:eastAsia="es-PE"/>
            </w:rPr>
            <w:tab/>
            <w:t>Módulo del perfil de la empresa ……………………………………………………………………………………..</w:t>
          </w:r>
          <w:r w:rsidR="007A6554">
            <w:rPr>
              <w:b/>
              <w:bCs/>
              <w:lang w:eastAsia="es-PE"/>
            </w:rPr>
            <w:t>9</w:t>
          </w:r>
        </w:p>
        <w:p w14:paraId="3FFF8E93" w14:textId="0BF94905" w:rsidR="006D16D5" w:rsidRPr="006D16D5" w:rsidRDefault="006D16D5" w:rsidP="005B3E76">
          <w:pPr>
            <w:rPr>
              <w:b/>
              <w:bCs/>
              <w:lang w:eastAsia="es-PE"/>
            </w:rPr>
          </w:pPr>
          <w:r>
            <w:rPr>
              <w:lang w:eastAsia="es-PE"/>
            </w:rPr>
            <w:tab/>
            <w:t>Módulo de envíos del conductor …………………………………………………………………………………</w:t>
          </w:r>
          <w:r w:rsidR="007A6554">
            <w:rPr>
              <w:lang w:eastAsia="es-PE"/>
            </w:rPr>
            <w:t xml:space="preserve">.. </w:t>
          </w:r>
          <w:r w:rsidR="007A6554">
            <w:rPr>
              <w:b/>
              <w:bCs/>
              <w:lang w:eastAsia="es-PE"/>
            </w:rPr>
            <w:t>10</w:t>
          </w:r>
        </w:p>
        <w:p w14:paraId="7A4E3EA0" w14:textId="5DC80862" w:rsidR="006D16D5" w:rsidRPr="006D16D5" w:rsidRDefault="006D16D5" w:rsidP="005B3E76">
          <w:pPr>
            <w:rPr>
              <w:b/>
              <w:bCs/>
              <w:lang w:eastAsia="es-PE"/>
            </w:rPr>
          </w:pPr>
          <w:r>
            <w:rPr>
              <w:lang w:eastAsia="es-PE"/>
            </w:rPr>
            <w:tab/>
            <w:t xml:space="preserve">Módulo de pagos del conductor …………………………………………………………………………………… </w:t>
          </w:r>
          <w:r w:rsidR="007A6554">
            <w:rPr>
              <w:b/>
              <w:bCs/>
              <w:lang w:eastAsia="es-PE"/>
            </w:rPr>
            <w:t>10</w:t>
          </w:r>
        </w:p>
        <w:p w14:paraId="143F6892" w14:textId="109E13EB" w:rsidR="005B3E76" w:rsidRPr="005B3E76" w:rsidRDefault="006D16D5" w:rsidP="005B3E76">
          <w:pPr>
            <w:rPr>
              <w:lang w:eastAsia="es-PE"/>
            </w:rPr>
          </w:pPr>
          <w:r>
            <w:rPr>
              <w:lang w:eastAsia="es-PE"/>
            </w:rPr>
            <w:tab/>
            <w:t xml:space="preserve">Módulo del perfil del conductor …………………………………………………………………………………… </w:t>
          </w:r>
          <w:r w:rsidR="007A6554">
            <w:rPr>
              <w:b/>
              <w:bCs/>
              <w:lang w:eastAsia="es-PE"/>
            </w:rPr>
            <w:t>11</w:t>
          </w:r>
        </w:p>
      </w:sdtContent>
    </w:sdt>
    <w:p w14:paraId="2C98919B" w14:textId="77777777" w:rsidR="005B3E76" w:rsidRPr="005B3E76" w:rsidRDefault="005B3E76" w:rsidP="00634DEA">
      <w:pPr>
        <w:jc w:val="center"/>
        <w:rPr>
          <w:rFonts w:ascii="Arial" w:hAnsi="Arial" w:cs="Arial"/>
          <w:noProof/>
        </w:rPr>
      </w:pPr>
    </w:p>
    <w:p w14:paraId="3367D066" w14:textId="30B2B238" w:rsidR="00634DEA" w:rsidRDefault="00634DEA">
      <w:pPr>
        <w:rPr>
          <w:noProof/>
        </w:rPr>
      </w:pPr>
    </w:p>
    <w:p w14:paraId="526BEE07" w14:textId="11975AA9" w:rsidR="00634DEA" w:rsidRDefault="00634DEA">
      <w:pPr>
        <w:rPr>
          <w:noProof/>
        </w:rPr>
      </w:pPr>
    </w:p>
    <w:p w14:paraId="767DD03F" w14:textId="53AAEC55" w:rsidR="00634DEA" w:rsidRDefault="00634DEA">
      <w:pPr>
        <w:rPr>
          <w:noProof/>
        </w:rPr>
      </w:pPr>
    </w:p>
    <w:p w14:paraId="5F396500" w14:textId="37E48EF6" w:rsidR="00634DEA" w:rsidRDefault="00634DEA">
      <w:pPr>
        <w:rPr>
          <w:noProof/>
        </w:rPr>
      </w:pPr>
    </w:p>
    <w:p w14:paraId="564D44AA" w14:textId="6D500AAB" w:rsidR="00634DEA" w:rsidRDefault="00634DEA">
      <w:pPr>
        <w:rPr>
          <w:noProof/>
        </w:rPr>
      </w:pPr>
    </w:p>
    <w:p w14:paraId="32B624F4" w14:textId="10B46E99" w:rsidR="00634DEA" w:rsidRDefault="00634DEA">
      <w:pPr>
        <w:rPr>
          <w:noProof/>
        </w:rPr>
      </w:pPr>
    </w:p>
    <w:p w14:paraId="7503A1C5" w14:textId="2761F9A1" w:rsidR="00634DEA" w:rsidRDefault="00634DEA">
      <w:pPr>
        <w:rPr>
          <w:noProof/>
        </w:rPr>
      </w:pPr>
    </w:p>
    <w:p w14:paraId="74B26117" w14:textId="7A4393C2" w:rsidR="00634DEA" w:rsidRDefault="00634DEA">
      <w:pPr>
        <w:rPr>
          <w:noProof/>
        </w:rPr>
      </w:pPr>
    </w:p>
    <w:p w14:paraId="0D88629B" w14:textId="443B81CA" w:rsidR="00634DEA" w:rsidRDefault="00634DEA">
      <w:pPr>
        <w:rPr>
          <w:noProof/>
        </w:rPr>
      </w:pPr>
    </w:p>
    <w:p w14:paraId="39EF060A" w14:textId="21C77770" w:rsidR="00634DEA" w:rsidRDefault="00634DEA">
      <w:pPr>
        <w:rPr>
          <w:noProof/>
        </w:rPr>
      </w:pPr>
    </w:p>
    <w:p w14:paraId="7C3DDA4D" w14:textId="6BECBB46" w:rsidR="00634DEA" w:rsidRDefault="00634DEA">
      <w:pPr>
        <w:rPr>
          <w:noProof/>
        </w:rPr>
      </w:pPr>
    </w:p>
    <w:p w14:paraId="73D95DA5" w14:textId="74EA6E76" w:rsidR="00634DEA" w:rsidRDefault="00634DEA">
      <w:pPr>
        <w:rPr>
          <w:noProof/>
        </w:rPr>
      </w:pPr>
    </w:p>
    <w:p w14:paraId="609C97E1" w14:textId="727B8C0B" w:rsidR="00634DEA" w:rsidRDefault="00634DEA">
      <w:pPr>
        <w:rPr>
          <w:noProof/>
        </w:rPr>
      </w:pPr>
    </w:p>
    <w:p w14:paraId="08B88520" w14:textId="29D7CB4F" w:rsidR="00634DEA" w:rsidRDefault="00634DEA">
      <w:pPr>
        <w:rPr>
          <w:noProof/>
        </w:rPr>
      </w:pPr>
    </w:p>
    <w:p w14:paraId="569F4F65" w14:textId="38B5AA49" w:rsidR="00634DEA" w:rsidRDefault="00634DEA">
      <w:pPr>
        <w:rPr>
          <w:noProof/>
        </w:rPr>
      </w:pPr>
    </w:p>
    <w:p w14:paraId="2C528F22" w14:textId="7649D24E" w:rsidR="00634DEA" w:rsidRDefault="00634DEA">
      <w:pPr>
        <w:rPr>
          <w:noProof/>
        </w:rPr>
      </w:pPr>
    </w:p>
    <w:p w14:paraId="0915FB11" w14:textId="2B4D710D" w:rsidR="00634DEA" w:rsidRDefault="00634DEA">
      <w:pPr>
        <w:rPr>
          <w:noProof/>
        </w:rPr>
      </w:pPr>
    </w:p>
    <w:p w14:paraId="54F6CA33" w14:textId="1AB7F580" w:rsidR="00634DEA" w:rsidRDefault="00634DEA">
      <w:pPr>
        <w:rPr>
          <w:noProof/>
        </w:rPr>
      </w:pPr>
    </w:p>
    <w:p w14:paraId="1E51E35A" w14:textId="468BC1D8" w:rsidR="00634DEA" w:rsidRDefault="00634DEA">
      <w:pPr>
        <w:rPr>
          <w:noProof/>
        </w:rPr>
      </w:pPr>
    </w:p>
    <w:p w14:paraId="7A98669D" w14:textId="43A58B7F" w:rsidR="00634DEA" w:rsidRDefault="00634DEA">
      <w:pPr>
        <w:rPr>
          <w:noProof/>
        </w:rPr>
      </w:pPr>
    </w:p>
    <w:p w14:paraId="40E567B8" w14:textId="3BC8DCDA" w:rsidR="00634DEA" w:rsidRDefault="00634DEA">
      <w:pPr>
        <w:rPr>
          <w:noProof/>
        </w:rPr>
      </w:pPr>
    </w:p>
    <w:p w14:paraId="23CD7D53" w14:textId="1D4DA2BC" w:rsidR="00634DEA" w:rsidRDefault="00634DEA">
      <w:pPr>
        <w:rPr>
          <w:noProof/>
        </w:rPr>
      </w:pPr>
    </w:p>
    <w:p w14:paraId="4668C802" w14:textId="3CCDDA08" w:rsidR="00634DEA" w:rsidRDefault="00634DEA">
      <w:pPr>
        <w:rPr>
          <w:noProof/>
        </w:rPr>
      </w:pPr>
    </w:p>
    <w:p w14:paraId="40322E90" w14:textId="603112FE" w:rsidR="00634DEA" w:rsidRDefault="00634DEA">
      <w:pPr>
        <w:rPr>
          <w:noProof/>
        </w:rPr>
      </w:pPr>
    </w:p>
    <w:p w14:paraId="55B27B74" w14:textId="3B370189" w:rsidR="00634DEA" w:rsidRDefault="00634DEA">
      <w:pPr>
        <w:rPr>
          <w:noProof/>
        </w:rPr>
      </w:pPr>
    </w:p>
    <w:p w14:paraId="4842A9EE" w14:textId="407DDC0A" w:rsidR="00634DEA" w:rsidRDefault="00634DEA">
      <w:pPr>
        <w:rPr>
          <w:noProof/>
        </w:rPr>
      </w:pPr>
    </w:p>
    <w:p w14:paraId="376F3789" w14:textId="40B25CAF" w:rsidR="00634DEA" w:rsidRDefault="00634DEA">
      <w:pPr>
        <w:rPr>
          <w:noProof/>
        </w:rPr>
      </w:pPr>
    </w:p>
    <w:p w14:paraId="4748ACC6" w14:textId="7823AB4D" w:rsidR="00C55990" w:rsidRDefault="00C55990" w:rsidP="00C55990">
      <w:pPr>
        <w:rPr>
          <w:rFonts w:ascii="Arial" w:hAnsi="Arial" w:cs="Arial"/>
          <w:noProof/>
        </w:rPr>
      </w:pPr>
    </w:p>
    <w:p w14:paraId="0B6F9EB0" w14:textId="54278733" w:rsidR="00883B2E" w:rsidRDefault="00883B2E" w:rsidP="00C55990">
      <w:pPr>
        <w:rPr>
          <w:rFonts w:ascii="Arial" w:hAnsi="Arial" w:cs="Arial"/>
          <w:noProof/>
        </w:rPr>
      </w:pPr>
    </w:p>
    <w:p w14:paraId="0B7A9163" w14:textId="78283EFB" w:rsidR="00883B2E" w:rsidRDefault="00883B2E" w:rsidP="00C55990">
      <w:pPr>
        <w:rPr>
          <w:rFonts w:ascii="Arial" w:hAnsi="Arial" w:cs="Arial"/>
          <w:noProof/>
        </w:rPr>
      </w:pPr>
    </w:p>
    <w:p w14:paraId="3B050FFB" w14:textId="77777777" w:rsidR="00883B2E" w:rsidRDefault="00883B2E" w:rsidP="00C55990">
      <w:pPr>
        <w:rPr>
          <w:rFonts w:ascii="Arial" w:hAnsi="Arial" w:cs="Arial"/>
          <w:noProof/>
        </w:rPr>
      </w:pPr>
    </w:p>
    <w:p w14:paraId="2FF33C9C" w14:textId="216900D2" w:rsidR="00C55990" w:rsidRDefault="00C55990" w:rsidP="00C55990">
      <w:pPr>
        <w:rPr>
          <w:rFonts w:ascii="Arial" w:hAnsi="Arial" w:cs="Arial"/>
          <w:noProof/>
        </w:rPr>
      </w:pPr>
    </w:p>
    <w:p w14:paraId="54512B17" w14:textId="0AD1649B" w:rsidR="00C55990" w:rsidRDefault="00C55990" w:rsidP="00C55990">
      <w:pPr>
        <w:rPr>
          <w:rFonts w:ascii="Arial" w:hAnsi="Arial" w:cs="Arial"/>
          <w:noProof/>
        </w:rPr>
      </w:pPr>
    </w:p>
    <w:p w14:paraId="1E0D5365" w14:textId="6734D7C0" w:rsidR="00C55990" w:rsidRPr="009C19D0" w:rsidRDefault="00C55990" w:rsidP="00C55990">
      <w:pPr>
        <w:pStyle w:val="Prrafode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>Objetivos</w:t>
      </w:r>
    </w:p>
    <w:p w14:paraId="7145E153" w14:textId="77777777" w:rsidR="009C19D0" w:rsidRPr="00C55990" w:rsidRDefault="009C19D0" w:rsidP="009C19D0">
      <w:pPr>
        <w:pStyle w:val="Prrafodelista"/>
        <w:rPr>
          <w:rFonts w:ascii="Arial" w:hAnsi="Arial" w:cs="Arial"/>
          <w:noProof/>
        </w:rPr>
      </w:pPr>
    </w:p>
    <w:p w14:paraId="0E4CDA64" w14:textId="4C42E022" w:rsidR="00C55990" w:rsidRDefault="00C55990" w:rsidP="009C19D0">
      <w:pPr>
        <w:pStyle w:val="NormalWeb"/>
        <w:spacing w:before="0" w:beforeAutospacing="0" w:after="240" w:afterAutospacing="0"/>
        <w:ind w:left="720"/>
        <w:rPr>
          <w:rFonts w:ascii="Arial" w:hAnsi="Arial" w:cs="Arial"/>
          <w:color w:val="000000"/>
        </w:rPr>
      </w:pPr>
      <w:r w:rsidRPr="009C19D0">
        <w:rPr>
          <w:rFonts w:ascii="Arial" w:hAnsi="Arial" w:cs="Arial"/>
          <w:color w:val="000000"/>
        </w:rPr>
        <w:t>Son varios los beneficios de la adopción de nuestro sistema de delivery y Optimización es la palabra que mejor describiría cada punto positivo de forma resumida. Aumentar los canales de venta, abarcando y fidelizando más clientes, además de permitir un control más exacto de los procesos internos que producen buenos resultados. Una inversión a corto y largo plazo, que genera buenos y constantes resultados. Y, consecuentemente, mejor satisfacción por parte de los consumidores.</w:t>
      </w:r>
    </w:p>
    <w:p w14:paraId="3C9D4AEC" w14:textId="77777777" w:rsidR="00883B2E" w:rsidRDefault="00883B2E" w:rsidP="009C19D0">
      <w:pPr>
        <w:pStyle w:val="NormalWeb"/>
        <w:spacing w:before="0" w:beforeAutospacing="0" w:after="240" w:afterAutospacing="0"/>
        <w:ind w:left="720"/>
        <w:rPr>
          <w:rFonts w:ascii="Arial" w:hAnsi="Arial" w:cs="Arial"/>
          <w:color w:val="000000"/>
        </w:rPr>
      </w:pPr>
    </w:p>
    <w:p w14:paraId="30988B1D" w14:textId="59B20A8C" w:rsidR="009C19D0" w:rsidRPr="003F61FD" w:rsidRDefault="009C19D0" w:rsidP="009C19D0">
      <w:pPr>
        <w:pStyle w:val="NormalWeb"/>
        <w:numPr>
          <w:ilvl w:val="0"/>
          <w:numId w:val="2"/>
        </w:numPr>
        <w:spacing w:before="0" w:beforeAutospacing="0" w:after="240" w:afterAutospacing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color w:val="000000"/>
        </w:rPr>
        <w:t>Alcance</w:t>
      </w:r>
    </w:p>
    <w:p w14:paraId="1E4B89F5" w14:textId="6FBA361A" w:rsidR="003F61FD" w:rsidRPr="0059580F" w:rsidRDefault="003F61FD" w:rsidP="003F61FD">
      <w:pPr>
        <w:pStyle w:val="NormalWeb"/>
        <w:spacing w:before="0" w:beforeAutospacing="0" w:after="240" w:afterAutospacing="0"/>
        <w:ind w:left="720"/>
        <w:rPr>
          <w:rFonts w:ascii="Arial" w:hAnsi="Arial" w:cs="Arial"/>
        </w:rPr>
      </w:pPr>
      <w:r w:rsidRPr="0059580F">
        <w:rPr>
          <w:rFonts w:ascii="Arial" w:hAnsi="Arial" w:cs="Arial"/>
        </w:rPr>
        <w:t>Dealer es una plataforma móvil que permite a las empresas tener un mayor alcance en la entrega de sus productos ya que hace el envío de estos de una manera sencilla, eficiente y segura.</w:t>
      </w:r>
    </w:p>
    <w:p w14:paraId="7FF845D9" w14:textId="45EAB4C7" w:rsidR="001A5A5A" w:rsidRPr="001A5A5A" w:rsidRDefault="009C19D0" w:rsidP="001A5A5A">
      <w:pPr>
        <w:pStyle w:val="NormalWeb"/>
        <w:numPr>
          <w:ilvl w:val="0"/>
          <w:numId w:val="3"/>
        </w:numPr>
        <w:spacing w:after="240"/>
        <w:rPr>
          <w:rFonts w:ascii="Arial" w:hAnsi="Arial" w:cs="Arial"/>
        </w:rPr>
      </w:pPr>
      <w:r w:rsidRPr="009C19D0">
        <w:rPr>
          <w:rFonts w:ascii="Arial" w:hAnsi="Arial" w:cs="Arial"/>
        </w:rPr>
        <w:t xml:space="preserve">Puesta en producción de la solución de detección de delito. </w:t>
      </w:r>
    </w:p>
    <w:p w14:paraId="1649F5FD" w14:textId="77777777" w:rsidR="001A5A5A" w:rsidRDefault="009C19D0" w:rsidP="001A5A5A">
      <w:pPr>
        <w:pStyle w:val="NormalWeb"/>
        <w:numPr>
          <w:ilvl w:val="0"/>
          <w:numId w:val="3"/>
        </w:numPr>
        <w:spacing w:after="240"/>
        <w:rPr>
          <w:rFonts w:ascii="Arial" w:hAnsi="Arial" w:cs="Arial"/>
        </w:rPr>
      </w:pPr>
      <w:r w:rsidRPr="009C19D0">
        <w:rPr>
          <w:rFonts w:ascii="Arial" w:hAnsi="Arial" w:cs="Arial"/>
        </w:rPr>
        <w:t>Entrega de manuales de administración.</w:t>
      </w:r>
      <w:r w:rsidR="001A5A5A">
        <w:rPr>
          <w:rFonts w:ascii="Arial" w:hAnsi="Arial" w:cs="Arial"/>
        </w:rPr>
        <w:t xml:space="preserve"> </w:t>
      </w:r>
    </w:p>
    <w:p w14:paraId="0973F956" w14:textId="543E3A1B" w:rsidR="001A5A5A" w:rsidRPr="001A5A5A" w:rsidRDefault="009C19D0" w:rsidP="001A5A5A">
      <w:pPr>
        <w:pStyle w:val="NormalWeb"/>
        <w:numPr>
          <w:ilvl w:val="0"/>
          <w:numId w:val="3"/>
        </w:numPr>
        <w:spacing w:after="240"/>
        <w:rPr>
          <w:rFonts w:ascii="Arial" w:hAnsi="Arial" w:cs="Arial"/>
        </w:rPr>
      </w:pPr>
      <w:r w:rsidRPr="001A5A5A">
        <w:rPr>
          <w:rFonts w:ascii="Arial" w:hAnsi="Arial" w:cs="Arial"/>
        </w:rPr>
        <w:t>Instalación del software.</w:t>
      </w:r>
    </w:p>
    <w:p w14:paraId="50C02CC6" w14:textId="2981CD44" w:rsidR="001A5A5A" w:rsidRPr="001A5A5A" w:rsidRDefault="009C19D0" w:rsidP="001A5A5A">
      <w:pPr>
        <w:pStyle w:val="NormalWeb"/>
        <w:numPr>
          <w:ilvl w:val="0"/>
          <w:numId w:val="3"/>
        </w:numPr>
        <w:spacing w:before="0" w:beforeAutospacing="0" w:after="240" w:afterAutospacing="0"/>
        <w:rPr>
          <w:rFonts w:ascii="Arial" w:hAnsi="Arial" w:cs="Arial"/>
        </w:rPr>
      </w:pPr>
      <w:r w:rsidRPr="001A5A5A">
        <w:rPr>
          <w:rFonts w:ascii="Arial" w:hAnsi="Arial" w:cs="Arial"/>
        </w:rPr>
        <w:t>Acta de aceptación de la solución.</w:t>
      </w:r>
    </w:p>
    <w:p w14:paraId="627ED393" w14:textId="77777777" w:rsidR="001A5A5A" w:rsidRDefault="009C19D0" w:rsidP="001A5A5A">
      <w:pPr>
        <w:pStyle w:val="NormalWeb"/>
        <w:numPr>
          <w:ilvl w:val="0"/>
          <w:numId w:val="3"/>
        </w:numPr>
        <w:spacing w:before="0" w:beforeAutospacing="0" w:after="240" w:afterAutospacing="0"/>
        <w:rPr>
          <w:rFonts w:ascii="Arial" w:hAnsi="Arial" w:cs="Arial"/>
        </w:rPr>
      </w:pPr>
      <w:r w:rsidRPr="001A5A5A">
        <w:rPr>
          <w:rFonts w:ascii="Arial" w:hAnsi="Arial" w:cs="Arial"/>
        </w:rPr>
        <w:t>Aprobación de entregables.</w:t>
      </w:r>
      <w:r w:rsidR="001A5A5A">
        <w:rPr>
          <w:rFonts w:ascii="Arial" w:hAnsi="Arial" w:cs="Arial"/>
        </w:rPr>
        <w:t xml:space="preserve"> </w:t>
      </w:r>
    </w:p>
    <w:p w14:paraId="6B2FFF32" w14:textId="79502004" w:rsidR="009C19D0" w:rsidRDefault="009C19D0" w:rsidP="001A5A5A">
      <w:pPr>
        <w:pStyle w:val="NormalWeb"/>
        <w:numPr>
          <w:ilvl w:val="0"/>
          <w:numId w:val="3"/>
        </w:numPr>
        <w:spacing w:before="0" w:beforeAutospacing="0" w:after="240" w:afterAutospacing="0"/>
        <w:rPr>
          <w:rFonts w:ascii="Arial" w:hAnsi="Arial" w:cs="Arial"/>
        </w:rPr>
      </w:pPr>
      <w:r w:rsidRPr="001A5A5A">
        <w:rPr>
          <w:rFonts w:ascii="Arial" w:hAnsi="Arial" w:cs="Arial"/>
        </w:rPr>
        <w:t xml:space="preserve">Obtener menos del 3% de fallos en los ensayos de calidad </w:t>
      </w:r>
    </w:p>
    <w:p w14:paraId="11E922F5" w14:textId="77777777" w:rsidR="00883B2E" w:rsidRPr="001A5A5A" w:rsidRDefault="00883B2E" w:rsidP="00883B2E">
      <w:pPr>
        <w:pStyle w:val="NormalWeb"/>
        <w:spacing w:before="0" w:beforeAutospacing="0" w:after="240" w:afterAutospacing="0"/>
        <w:ind w:left="1080"/>
        <w:rPr>
          <w:rFonts w:ascii="Arial" w:hAnsi="Arial" w:cs="Arial"/>
        </w:rPr>
      </w:pPr>
    </w:p>
    <w:p w14:paraId="09B8A1DB" w14:textId="165B3AE8" w:rsidR="005B3E76" w:rsidRPr="007A6554" w:rsidRDefault="001A5A5A" w:rsidP="007A6554">
      <w:pPr>
        <w:pStyle w:val="NormalWeb"/>
        <w:numPr>
          <w:ilvl w:val="0"/>
          <w:numId w:val="2"/>
        </w:numPr>
        <w:spacing w:before="0" w:beforeAutospacing="0" w:after="240" w:afterAutospacing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Requerimientos Técnicos</w:t>
      </w:r>
    </w:p>
    <w:p w14:paraId="2A52425C" w14:textId="4A23F710" w:rsidR="001A5A5A" w:rsidRDefault="001A5A5A" w:rsidP="001A5A5A">
      <w:pPr>
        <w:pStyle w:val="NormalWeb"/>
        <w:spacing w:before="0" w:beforeAutospacing="0" w:after="240" w:afterAutospacing="0"/>
        <w:ind w:left="7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Software</w:t>
      </w:r>
    </w:p>
    <w:p w14:paraId="4F1E52DD" w14:textId="20E9B178" w:rsidR="005B3E76" w:rsidRPr="007A6554" w:rsidRDefault="001A5A5A" w:rsidP="007A6554">
      <w:pPr>
        <w:pStyle w:val="NormalWeb"/>
        <w:numPr>
          <w:ilvl w:val="0"/>
          <w:numId w:val="3"/>
        </w:numPr>
        <w:spacing w:before="0" w:beforeAutospacing="0" w:after="240" w:afterAutospacing="0"/>
        <w:rPr>
          <w:rFonts w:ascii="Arial" w:hAnsi="Arial" w:cs="Arial"/>
        </w:rPr>
      </w:pPr>
      <w:r w:rsidRPr="001A5A5A">
        <w:rPr>
          <w:rFonts w:ascii="Arial" w:hAnsi="Arial" w:cs="Arial"/>
        </w:rPr>
        <w:t>Sistema Operativo: Android 4.4 o superior</w:t>
      </w:r>
    </w:p>
    <w:p w14:paraId="4FAC8AA8" w14:textId="00370CB8" w:rsidR="001A5A5A" w:rsidRDefault="001A5A5A" w:rsidP="001A5A5A">
      <w:pPr>
        <w:pStyle w:val="NormalWeb"/>
        <w:spacing w:before="0" w:beforeAutospacing="0" w:after="240" w:afterAutospacing="0"/>
        <w:ind w:left="7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Hardware</w:t>
      </w:r>
    </w:p>
    <w:p w14:paraId="5AEFA04C" w14:textId="702A7A7C" w:rsidR="001A5A5A" w:rsidRDefault="001A5A5A" w:rsidP="001A5A5A">
      <w:pPr>
        <w:pStyle w:val="NormalWeb"/>
        <w:numPr>
          <w:ilvl w:val="0"/>
          <w:numId w:val="3"/>
        </w:numPr>
        <w:spacing w:before="0" w:beforeAutospacing="0" w:after="240" w:afterAutospacing="0"/>
        <w:rPr>
          <w:rFonts w:ascii="Arial" w:hAnsi="Arial" w:cs="Arial"/>
        </w:rPr>
      </w:pPr>
      <w:r w:rsidRPr="00530BAA">
        <w:rPr>
          <w:rFonts w:ascii="Arial" w:hAnsi="Arial" w:cs="Arial"/>
        </w:rPr>
        <w:t>Procesador: Quad core o superior</w:t>
      </w:r>
    </w:p>
    <w:p w14:paraId="28A9DE09" w14:textId="37EEBAE4" w:rsidR="00530BAA" w:rsidRDefault="00530BAA" w:rsidP="001A5A5A">
      <w:pPr>
        <w:pStyle w:val="NormalWeb"/>
        <w:numPr>
          <w:ilvl w:val="0"/>
          <w:numId w:val="3"/>
        </w:numPr>
        <w:spacing w:before="0" w:beforeAutospacing="0" w:after="240" w:afterAutospacing="0"/>
        <w:rPr>
          <w:rFonts w:ascii="Arial" w:hAnsi="Arial" w:cs="Arial"/>
        </w:rPr>
      </w:pPr>
      <w:r w:rsidRPr="00530BAA">
        <w:rPr>
          <w:rFonts w:ascii="Arial" w:hAnsi="Arial" w:cs="Arial"/>
        </w:rPr>
        <w:t>Memoria RAM: 1gb o superior</w:t>
      </w:r>
    </w:p>
    <w:p w14:paraId="5C8484E8" w14:textId="77777777" w:rsidR="00883B2E" w:rsidRPr="00530BAA" w:rsidRDefault="00883B2E" w:rsidP="00883B2E">
      <w:pPr>
        <w:pStyle w:val="NormalWeb"/>
        <w:spacing w:before="0" w:beforeAutospacing="0" w:after="240" w:afterAutospacing="0"/>
        <w:ind w:left="1080"/>
        <w:rPr>
          <w:rFonts w:ascii="Arial" w:hAnsi="Arial" w:cs="Arial"/>
        </w:rPr>
      </w:pPr>
    </w:p>
    <w:p w14:paraId="4C8307E0" w14:textId="2226FD9A" w:rsidR="001A5A5A" w:rsidRDefault="00530BAA" w:rsidP="001A5A5A">
      <w:pPr>
        <w:pStyle w:val="NormalWeb"/>
        <w:numPr>
          <w:ilvl w:val="0"/>
          <w:numId w:val="2"/>
        </w:numPr>
        <w:spacing w:before="0" w:beforeAutospacing="0" w:after="240" w:afterAutospacing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Herramientas utilizadas para el desarrollo</w:t>
      </w:r>
    </w:p>
    <w:p w14:paraId="4CDBBC56" w14:textId="5A4A7F50" w:rsidR="00530BAA" w:rsidRPr="00883B2E" w:rsidRDefault="00883B2E" w:rsidP="00883B2E">
      <w:pPr>
        <w:pStyle w:val="NormalWeb"/>
        <w:numPr>
          <w:ilvl w:val="0"/>
          <w:numId w:val="3"/>
        </w:numPr>
        <w:spacing w:before="0" w:beforeAutospacing="0" w:after="240" w:afterAutospacing="0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Github como herramienta de control de versiones.</w:t>
      </w:r>
    </w:p>
    <w:p w14:paraId="7703146D" w14:textId="4710561B" w:rsidR="00883B2E" w:rsidRPr="00883B2E" w:rsidRDefault="00883B2E" w:rsidP="00883B2E">
      <w:pPr>
        <w:pStyle w:val="NormalWeb"/>
        <w:numPr>
          <w:ilvl w:val="0"/>
          <w:numId w:val="3"/>
        </w:numPr>
        <w:spacing w:before="0" w:beforeAutospacing="0" w:after="240" w:afterAutospacing="0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Clickup para la gestión de la configuración y mantenimiento.</w:t>
      </w:r>
    </w:p>
    <w:p w14:paraId="58C413D6" w14:textId="0D59EBBE" w:rsidR="00883B2E" w:rsidRPr="00883B2E" w:rsidRDefault="00883B2E" w:rsidP="00883B2E">
      <w:pPr>
        <w:pStyle w:val="NormalWeb"/>
        <w:numPr>
          <w:ilvl w:val="0"/>
          <w:numId w:val="3"/>
        </w:numPr>
        <w:spacing w:before="0" w:beforeAutospacing="0" w:after="240" w:afterAutospacing="0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Figma para el desarrollo de las interfaces gráficas y los wireframes.</w:t>
      </w:r>
    </w:p>
    <w:p w14:paraId="4DB585BB" w14:textId="7D34453A" w:rsidR="00883B2E" w:rsidRPr="0059580F" w:rsidRDefault="00883B2E" w:rsidP="00883B2E">
      <w:pPr>
        <w:pStyle w:val="NormalWeb"/>
        <w:numPr>
          <w:ilvl w:val="0"/>
          <w:numId w:val="3"/>
        </w:numPr>
        <w:spacing w:before="0" w:beforeAutospacing="0" w:after="240" w:afterAutospacing="0"/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Flutter como SDK para el desarrollo de la app móvil.</w:t>
      </w:r>
    </w:p>
    <w:p w14:paraId="5950C305" w14:textId="2CFC53C5" w:rsidR="0059580F" w:rsidRDefault="0059580F" w:rsidP="0059580F">
      <w:pPr>
        <w:pStyle w:val="NormalWeb"/>
        <w:numPr>
          <w:ilvl w:val="0"/>
          <w:numId w:val="2"/>
        </w:numPr>
        <w:spacing w:before="0" w:beforeAutospacing="0" w:after="240" w:afterAutospacing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Desarrollo de la arquitectura</w:t>
      </w:r>
    </w:p>
    <w:p w14:paraId="672670F9" w14:textId="62378050" w:rsidR="0059580F" w:rsidRDefault="0059580F" w:rsidP="0059580F">
      <w:pPr>
        <w:pStyle w:val="NormalWeb"/>
        <w:numPr>
          <w:ilvl w:val="1"/>
          <w:numId w:val="2"/>
        </w:numPr>
        <w:spacing w:before="0" w:beforeAutospacing="0" w:after="240" w:afterAutospacing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Diagrama de contexto</w:t>
      </w:r>
    </w:p>
    <w:p w14:paraId="064257A8" w14:textId="3A296C4C" w:rsidR="0059580F" w:rsidRDefault="0059580F" w:rsidP="0059580F">
      <w:pPr>
        <w:pStyle w:val="NormalWeb"/>
        <w:spacing w:before="0" w:beforeAutospacing="0" w:after="240" w:afterAutospacing="0"/>
        <w:ind w:left="1440"/>
        <w:rPr>
          <w:rFonts w:ascii="Arial" w:hAnsi="Arial" w:cs="Arial"/>
          <w:b/>
          <w:bCs/>
        </w:rPr>
      </w:pPr>
      <w:r>
        <w:rPr>
          <w:i/>
          <w:noProof/>
        </w:rPr>
        <w:drawing>
          <wp:inline distT="114300" distB="114300" distL="114300" distR="114300" wp14:anchorId="622C7626" wp14:editId="5EBD8823">
            <wp:extent cx="3919538" cy="3277976"/>
            <wp:effectExtent l="0" t="0" r="0" b="0"/>
            <wp:docPr id="105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r="15522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32779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5FC5E3" w14:textId="6F4FC0D5" w:rsidR="0059580F" w:rsidRDefault="0059580F" w:rsidP="0059580F">
      <w:pPr>
        <w:pStyle w:val="NormalWeb"/>
        <w:numPr>
          <w:ilvl w:val="1"/>
          <w:numId w:val="2"/>
        </w:numPr>
        <w:spacing w:before="0" w:beforeAutospacing="0" w:after="240" w:afterAutospacing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Vista funcional</w:t>
      </w:r>
    </w:p>
    <w:p w14:paraId="61A59CD2" w14:textId="297E155C" w:rsidR="0059580F" w:rsidRDefault="0059580F" w:rsidP="0059580F">
      <w:pPr>
        <w:pStyle w:val="NormalWeb"/>
        <w:spacing w:before="0" w:beforeAutospacing="0" w:after="240" w:afterAutospacing="0"/>
        <w:ind w:left="1440"/>
        <w:rPr>
          <w:rFonts w:ascii="Arial" w:hAnsi="Arial" w:cs="Arial"/>
          <w:b/>
          <w:bCs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65062191" wp14:editId="0A62919D">
            <wp:extent cx="4819650" cy="3663950"/>
            <wp:effectExtent l="0" t="0" r="0" b="0"/>
            <wp:docPr id="10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r="4693"/>
                    <a:stretch>
                      <a:fillRect/>
                    </a:stretch>
                  </pic:blipFill>
                  <pic:spPr>
                    <a:xfrm>
                      <a:off x="0" y="0"/>
                      <a:ext cx="4819992" cy="3664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562E6" w14:textId="680DB36B" w:rsidR="0059580F" w:rsidRDefault="0059580F" w:rsidP="0059580F">
      <w:pPr>
        <w:pStyle w:val="NormalWeb"/>
        <w:numPr>
          <w:ilvl w:val="1"/>
          <w:numId w:val="2"/>
        </w:numPr>
        <w:spacing w:before="0" w:beforeAutospacing="0" w:after="240" w:afterAutospacing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Vista Modular</w:t>
      </w:r>
    </w:p>
    <w:p w14:paraId="70A91132" w14:textId="2105A41A" w:rsidR="0059580F" w:rsidRDefault="0059580F" w:rsidP="0059580F">
      <w:pPr>
        <w:pStyle w:val="NormalWeb"/>
        <w:spacing w:before="0" w:beforeAutospacing="0" w:after="240" w:afterAutospacing="0"/>
        <w:ind w:left="1440"/>
        <w:rPr>
          <w:rFonts w:ascii="Arial" w:hAnsi="Arial" w:cs="Arial"/>
          <w:b/>
          <w:bCs/>
        </w:rPr>
      </w:pPr>
      <w:r>
        <w:rPr>
          <w:i/>
          <w:noProof/>
          <w:color w:val="000080"/>
          <w:u w:val="single"/>
        </w:rPr>
        <w:lastRenderedPageBreak/>
        <w:drawing>
          <wp:inline distT="114300" distB="114300" distL="114300" distR="114300" wp14:anchorId="70753383" wp14:editId="60233CA0">
            <wp:extent cx="4660900" cy="2990850"/>
            <wp:effectExtent l="0" t="0" r="6350" b="0"/>
            <wp:docPr id="104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l="4630" r="9025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EB905B" w14:textId="45B28F4E" w:rsidR="0059580F" w:rsidRDefault="0059580F" w:rsidP="0059580F">
      <w:pPr>
        <w:pStyle w:val="NormalWeb"/>
        <w:numPr>
          <w:ilvl w:val="1"/>
          <w:numId w:val="2"/>
        </w:numPr>
        <w:spacing w:before="0" w:beforeAutospacing="0" w:after="240" w:afterAutospacing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Modelo en tiempo de ejecución</w:t>
      </w:r>
    </w:p>
    <w:p w14:paraId="3F4B4568" w14:textId="2028A320" w:rsidR="0059580F" w:rsidRPr="005B3E76" w:rsidRDefault="0059580F" w:rsidP="007A6554">
      <w:pPr>
        <w:pStyle w:val="NormalWeb"/>
        <w:spacing w:before="0" w:beforeAutospacing="0" w:after="240" w:afterAutospacing="0"/>
        <w:ind w:left="1440"/>
        <w:rPr>
          <w:rFonts w:ascii="Arial" w:hAnsi="Arial" w:cs="Arial"/>
          <w:b/>
          <w:bCs/>
        </w:rPr>
      </w:pPr>
      <w:r>
        <w:rPr>
          <w:i/>
          <w:noProof/>
          <w:color w:val="000080"/>
          <w:u w:val="single"/>
        </w:rPr>
        <w:drawing>
          <wp:inline distT="114300" distB="114300" distL="114300" distR="114300" wp14:anchorId="0B27A25C" wp14:editId="1ADCC4C3">
            <wp:extent cx="4826000" cy="3543300"/>
            <wp:effectExtent l="0" t="0" r="0" b="0"/>
            <wp:docPr id="105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265" cy="3543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9F0376" w14:textId="77777777" w:rsidR="005B3E76" w:rsidRDefault="005B3E76" w:rsidP="005B3E76">
      <w:pPr>
        <w:pStyle w:val="NormalWeb"/>
        <w:spacing w:before="0" w:beforeAutospacing="0" w:after="240" w:afterAutospacing="0"/>
        <w:ind w:left="1080"/>
        <w:rPr>
          <w:rFonts w:ascii="Arial" w:hAnsi="Arial" w:cs="Arial"/>
          <w:b/>
          <w:bCs/>
        </w:rPr>
      </w:pPr>
    </w:p>
    <w:p w14:paraId="004CECD9" w14:textId="607AC811" w:rsidR="00530BAA" w:rsidRDefault="00530BAA" w:rsidP="001A5A5A">
      <w:pPr>
        <w:pStyle w:val="NormalWeb"/>
        <w:numPr>
          <w:ilvl w:val="0"/>
          <w:numId w:val="2"/>
        </w:numPr>
        <w:spacing w:before="0" w:beforeAutospacing="0" w:after="240" w:afterAutospacing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Instalación</w:t>
      </w:r>
    </w:p>
    <w:p w14:paraId="59EC1DB0" w14:textId="77777777" w:rsidR="00E017BA" w:rsidRDefault="00E017BA" w:rsidP="00E017BA">
      <w:pPr>
        <w:pStyle w:val="Prrafodelista"/>
        <w:rPr>
          <w:rFonts w:ascii="Arial" w:hAnsi="Arial" w:cs="Arial"/>
          <w:b/>
          <w:bCs/>
        </w:rPr>
      </w:pPr>
    </w:p>
    <w:p w14:paraId="615A228B" w14:textId="6BCBD28D" w:rsidR="00E017BA" w:rsidRDefault="00E017BA" w:rsidP="00E017BA">
      <w:pPr>
        <w:pStyle w:val="NormalWeb"/>
        <w:spacing w:before="0" w:beforeAutospacing="0" w:after="240" w:afterAutospacing="0"/>
        <w:ind w:left="720"/>
        <w:rPr>
          <w:rFonts w:ascii="Arial" w:hAnsi="Arial" w:cs="Arial"/>
        </w:rPr>
      </w:pPr>
      <w:r>
        <w:rPr>
          <w:rFonts w:ascii="Arial" w:hAnsi="Arial" w:cs="Arial"/>
        </w:rPr>
        <w:t>Al tratarse de una aplicación móvil, es necesario contar con un dispositivo que posea los requerimientos mínimos tanto del software como del hardware.</w:t>
      </w:r>
    </w:p>
    <w:p w14:paraId="668906EF" w14:textId="0095D18F" w:rsidR="00883B2E" w:rsidRPr="005B3E76" w:rsidRDefault="00E017BA" w:rsidP="005B3E76">
      <w:pPr>
        <w:pStyle w:val="NormalWeb"/>
        <w:spacing w:before="0" w:beforeAutospacing="0" w:after="240" w:afterAutospacing="0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Primero se tendría que ir a la Google Play Store, para buscar la aplicación, y comenzar a instalarlo. En caso de que no se llegase a encontrar </w:t>
      </w:r>
      <w:r w:rsidR="00AE7FC0">
        <w:rPr>
          <w:rFonts w:ascii="Arial" w:hAnsi="Arial" w:cs="Arial"/>
        </w:rPr>
        <w:t xml:space="preserve">la aplicación también podría dirigirse a la página web del proveedor y encontrar el link directo de descarga del apk o que redireccione </w:t>
      </w:r>
      <w:r w:rsidR="00971C24">
        <w:rPr>
          <w:rFonts w:ascii="Arial" w:hAnsi="Arial" w:cs="Arial"/>
        </w:rPr>
        <w:t>a Play Store.</w:t>
      </w:r>
    </w:p>
    <w:p w14:paraId="5CCE4401" w14:textId="7013AFC7" w:rsidR="00883B2E" w:rsidRDefault="00883B2E" w:rsidP="00E017BA">
      <w:pPr>
        <w:pStyle w:val="Prrafodelista"/>
        <w:rPr>
          <w:rFonts w:ascii="Arial" w:hAnsi="Arial" w:cs="Arial"/>
          <w:b/>
          <w:bCs/>
        </w:rPr>
      </w:pPr>
    </w:p>
    <w:p w14:paraId="3E4B6831" w14:textId="77777777" w:rsidR="00883B2E" w:rsidRDefault="00883B2E" w:rsidP="00E017BA">
      <w:pPr>
        <w:pStyle w:val="Prrafodelista"/>
        <w:rPr>
          <w:rFonts w:ascii="Arial" w:hAnsi="Arial" w:cs="Arial"/>
          <w:b/>
          <w:bCs/>
        </w:rPr>
      </w:pPr>
    </w:p>
    <w:p w14:paraId="2C7CE9F2" w14:textId="347D7528" w:rsidR="009B2C1F" w:rsidRPr="007A6554" w:rsidRDefault="00E017BA" w:rsidP="007A6554">
      <w:pPr>
        <w:pStyle w:val="NormalWeb"/>
        <w:numPr>
          <w:ilvl w:val="0"/>
          <w:numId w:val="2"/>
        </w:numPr>
        <w:spacing w:before="0" w:beforeAutospacing="0" w:after="240" w:afterAutospacing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Módulos</w:t>
      </w:r>
    </w:p>
    <w:p w14:paraId="4F0EDDD6" w14:textId="2A880F4C" w:rsidR="00971C24" w:rsidRDefault="00971C24" w:rsidP="00971C24">
      <w:pPr>
        <w:pStyle w:val="NormalWeb"/>
        <w:spacing w:before="0" w:beforeAutospacing="0" w:after="240" w:afterAutospacing="0"/>
        <w:ind w:left="7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Módulo de login y registro</w:t>
      </w:r>
    </w:p>
    <w:p w14:paraId="40BF9FD1" w14:textId="257D5ED3" w:rsidR="00971C24" w:rsidRPr="00971C24" w:rsidRDefault="00971C24" w:rsidP="00971C24">
      <w:pPr>
        <w:pStyle w:val="NormalWeb"/>
        <w:spacing w:before="0" w:beforeAutospacing="0" w:after="240" w:afterAutospacing="0"/>
        <w:ind w:left="720"/>
        <w:rPr>
          <w:rFonts w:ascii="Arial" w:hAnsi="Arial" w:cs="Arial"/>
        </w:rPr>
      </w:pPr>
      <w:r>
        <w:rPr>
          <w:rFonts w:ascii="Arial" w:hAnsi="Arial" w:cs="Arial"/>
        </w:rPr>
        <w:t>Módulo en el que el usuario inicie sesión con su cuenta y si es que no posee aún una, comienza a registrarse y a crearse una cuenta.</w:t>
      </w:r>
    </w:p>
    <w:p w14:paraId="089D5113" w14:textId="1DD305E8" w:rsidR="00971C24" w:rsidRDefault="00971C24" w:rsidP="00971C24">
      <w:pPr>
        <w:pStyle w:val="NormalWeb"/>
        <w:spacing w:before="0" w:beforeAutospacing="0" w:after="240" w:afterAutospacing="0"/>
        <w:ind w:left="720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0C149733" wp14:editId="4D144620">
            <wp:extent cx="2529337" cy="4095750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067" cy="415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6454F" w14:textId="5B321A85" w:rsidR="00971C24" w:rsidRDefault="00971C24" w:rsidP="00971C24">
      <w:pPr>
        <w:pStyle w:val="NormalWeb"/>
        <w:spacing w:before="0" w:beforeAutospacing="0" w:after="240" w:afterAutospacing="0"/>
        <w:ind w:left="7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Módulo de enviós – empresa</w:t>
      </w:r>
    </w:p>
    <w:p w14:paraId="1FEBF4A6" w14:textId="3B805652" w:rsidR="00971C24" w:rsidRDefault="00971C24" w:rsidP="00971C24">
      <w:pPr>
        <w:pStyle w:val="NormalWeb"/>
        <w:spacing w:before="0" w:beforeAutospacing="0" w:after="240" w:afterAutospacing="0"/>
        <w:ind w:left="720"/>
        <w:rPr>
          <w:rFonts w:ascii="Arial" w:hAnsi="Arial" w:cs="Arial"/>
        </w:rPr>
      </w:pPr>
      <w:r>
        <w:rPr>
          <w:rFonts w:ascii="Arial" w:hAnsi="Arial" w:cs="Arial"/>
        </w:rPr>
        <w:t>Módulo en el que</w:t>
      </w:r>
      <w:r w:rsidR="002D1961">
        <w:rPr>
          <w:rFonts w:ascii="Arial" w:hAnsi="Arial" w:cs="Arial"/>
        </w:rPr>
        <w:t xml:space="preserve"> las empresas seleccionan el tipo de servicio que desean contratar.</w:t>
      </w:r>
    </w:p>
    <w:p w14:paraId="218F707F" w14:textId="77BF8693" w:rsidR="002D1961" w:rsidRDefault="002D1961" w:rsidP="002D1961">
      <w:pPr>
        <w:pStyle w:val="NormalWeb"/>
        <w:spacing w:before="0" w:beforeAutospacing="0" w:after="240" w:afterAutospacing="0"/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161AE5E" wp14:editId="7045151F">
            <wp:extent cx="2239520" cy="3663950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320" cy="36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B276" w14:textId="77777777" w:rsidR="009B2C1F" w:rsidRDefault="009B2C1F" w:rsidP="002D1961">
      <w:pPr>
        <w:pStyle w:val="NormalWeb"/>
        <w:spacing w:before="0" w:beforeAutospacing="0" w:after="240" w:afterAutospacing="0"/>
        <w:ind w:left="720"/>
        <w:jc w:val="center"/>
        <w:rPr>
          <w:rFonts w:ascii="Arial" w:hAnsi="Arial" w:cs="Arial"/>
        </w:rPr>
      </w:pPr>
    </w:p>
    <w:p w14:paraId="252D8114" w14:textId="1D1168EC" w:rsidR="00032265" w:rsidRDefault="00032265" w:rsidP="00032265">
      <w:pPr>
        <w:pStyle w:val="NormalWeb"/>
        <w:spacing w:before="0" w:beforeAutospacing="0" w:after="240" w:afterAutospacing="0"/>
        <w:ind w:left="7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Módulos envíos pendientes de la empresa</w:t>
      </w:r>
    </w:p>
    <w:p w14:paraId="3FF2E0EE" w14:textId="372F919E" w:rsidR="00032265" w:rsidRDefault="00032265" w:rsidP="00032265">
      <w:pPr>
        <w:pStyle w:val="NormalWeb"/>
        <w:spacing w:before="0" w:beforeAutospacing="0" w:after="240" w:afterAutospacing="0"/>
        <w:ind w:left="720"/>
        <w:rPr>
          <w:rFonts w:ascii="Arial" w:hAnsi="Arial" w:cs="Arial"/>
        </w:rPr>
      </w:pPr>
      <w:r>
        <w:rPr>
          <w:rFonts w:ascii="Arial" w:hAnsi="Arial" w:cs="Arial"/>
        </w:rPr>
        <w:t>Módulo en donde la empresa puede visualizar los envíos pendientes acompañado de ciertos datos revelantes.</w:t>
      </w:r>
    </w:p>
    <w:p w14:paraId="25277C39" w14:textId="36F2282D" w:rsidR="00032265" w:rsidRDefault="00032265" w:rsidP="00032265">
      <w:pPr>
        <w:pStyle w:val="NormalWeb"/>
        <w:spacing w:before="0" w:beforeAutospacing="0" w:after="240" w:afterAutospacing="0"/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723D0C" wp14:editId="4335886D">
            <wp:extent cx="2551070" cy="4164644"/>
            <wp:effectExtent l="0" t="0" r="1905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074" cy="419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C0EA8" w14:textId="4D5A1394" w:rsidR="00032265" w:rsidRDefault="00032265" w:rsidP="00032265">
      <w:pPr>
        <w:pStyle w:val="NormalWeb"/>
        <w:spacing w:before="0" w:beforeAutospacing="0" w:after="240" w:afterAutospacing="0"/>
        <w:ind w:left="7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Módulo registro de envíos de la empresa</w:t>
      </w:r>
    </w:p>
    <w:p w14:paraId="535CFA13" w14:textId="77777777" w:rsidR="00032265" w:rsidRDefault="00032265" w:rsidP="00032265">
      <w:pPr>
        <w:pStyle w:val="NormalWeb"/>
        <w:spacing w:before="0" w:beforeAutospacing="0" w:after="240" w:afterAutospacing="0"/>
        <w:ind w:left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Módulo en el que se puede crear un envío nuevo ingresando los diferentes datos requeridos.</w:t>
      </w:r>
    </w:p>
    <w:p w14:paraId="13AE0217" w14:textId="22E4ACF5" w:rsidR="00032265" w:rsidRDefault="00032265" w:rsidP="00032265">
      <w:pPr>
        <w:pStyle w:val="NormalWeb"/>
        <w:spacing w:before="0" w:beforeAutospacing="0" w:after="240" w:afterAutospacing="0"/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0448F8" wp14:editId="518CE01D">
            <wp:extent cx="2450524" cy="4000500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130" cy="402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BE847" w14:textId="37D71E18" w:rsidR="00032265" w:rsidRDefault="00032265" w:rsidP="00032265">
      <w:pPr>
        <w:pStyle w:val="NormalWeb"/>
        <w:spacing w:before="0" w:beforeAutospacing="0" w:after="240" w:afterAutospacing="0"/>
        <w:ind w:left="7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Módulo del perfil de la empresa</w:t>
      </w:r>
    </w:p>
    <w:p w14:paraId="52AA581B" w14:textId="46F4351A" w:rsidR="009B2C1F" w:rsidRDefault="009B2C1F" w:rsidP="00032265">
      <w:pPr>
        <w:pStyle w:val="NormalWeb"/>
        <w:spacing w:before="0" w:beforeAutospacing="0" w:after="240" w:afterAutospacing="0"/>
        <w:ind w:left="720"/>
        <w:rPr>
          <w:rFonts w:ascii="Arial" w:hAnsi="Arial" w:cs="Arial"/>
        </w:rPr>
      </w:pPr>
      <w:r>
        <w:rPr>
          <w:rFonts w:ascii="Arial" w:hAnsi="Arial" w:cs="Arial"/>
        </w:rPr>
        <w:t>Módulo en donde la empresa puede ver y gestionar los diferentes datos de su perfil.</w:t>
      </w:r>
    </w:p>
    <w:p w14:paraId="21A5FF3D" w14:textId="648EFCB6" w:rsidR="009B2C1F" w:rsidRDefault="009B2C1F" w:rsidP="009B2C1F">
      <w:pPr>
        <w:pStyle w:val="NormalWeb"/>
        <w:spacing w:before="0" w:beforeAutospacing="0" w:after="240" w:afterAutospacing="0"/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BCF0214" wp14:editId="044D6855">
            <wp:extent cx="2603500" cy="4242741"/>
            <wp:effectExtent l="0" t="0" r="635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75" cy="425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4A25A" w14:textId="77777777" w:rsidR="009B2C1F" w:rsidRPr="009B2C1F" w:rsidRDefault="009B2C1F" w:rsidP="00032265">
      <w:pPr>
        <w:pStyle w:val="NormalWeb"/>
        <w:spacing w:before="0" w:beforeAutospacing="0" w:after="240" w:afterAutospacing="0"/>
        <w:ind w:left="720"/>
        <w:rPr>
          <w:rFonts w:ascii="Arial" w:hAnsi="Arial" w:cs="Arial"/>
        </w:rPr>
      </w:pPr>
    </w:p>
    <w:p w14:paraId="0A6274A7" w14:textId="5BE52A04" w:rsidR="00032265" w:rsidRDefault="00032265" w:rsidP="00032265">
      <w:pPr>
        <w:pStyle w:val="NormalWeb"/>
        <w:spacing w:before="0" w:beforeAutospacing="0" w:after="240" w:afterAutospacing="0"/>
        <w:ind w:left="7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Módulo de envíos del conductor</w:t>
      </w:r>
    </w:p>
    <w:p w14:paraId="0189B4B2" w14:textId="28A838CE" w:rsidR="009B2C1F" w:rsidRDefault="009B2C1F" w:rsidP="00032265">
      <w:pPr>
        <w:pStyle w:val="NormalWeb"/>
        <w:spacing w:before="0" w:beforeAutospacing="0" w:after="240" w:afterAutospacing="0"/>
        <w:ind w:left="720"/>
        <w:rPr>
          <w:rFonts w:ascii="Arial" w:hAnsi="Arial" w:cs="Arial"/>
        </w:rPr>
      </w:pPr>
      <w:r>
        <w:rPr>
          <w:rFonts w:ascii="Arial" w:hAnsi="Arial" w:cs="Arial"/>
        </w:rPr>
        <w:t>Módulo en donde el conductor puede per los envíos pendientes que tiene el conductor asignado.</w:t>
      </w:r>
    </w:p>
    <w:p w14:paraId="58980BF4" w14:textId="3E9807C9" w:rsidR="009B2C1F" w:rsidRDefault="009B2C1F" w:rsidP="009B2C1F">
      <w:pPr>
        <w:pStyle w:val="NormalWeb"/>
        <w:spacing w:before="0" w:beforeAutospacing="0" w:after="240" w:afterAutospacing="0"/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5BA86B1" wp14:editId="08E5A8FF">
            <wp:extent cx="2400972" cy="39116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769" cy="393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79A86" w14:textId="77777777" w:rsidR="009B2C1F" w:rsidRPr="009B2C1F" w:rsidRDefault="009B2C1F" w:rsidP="00032265">
      <w:pPr>
        <w:pStyle w:val="NormalWeb"/>
        <w:spacing w:before="0" w:beforeAutospacing="0" w:after="240" w:afterAutospacing="0"/>
        <w:ind w:left="720"/>
        <w:rPr>
          <w:rFonts w:ascii="Arial" w:hAnsi="Arial" w:cs="Arial"/>
        </w:rPr>
      </w:pPr>
    </w:p>
    <w:p w14:paraId="7A24C9B8" w14:textId="377FF3ED" w:rsidR="00032265" w:rsidRDefault="00032265" w:rsidP="00032265">
      <w:pPr>
        <w:pStyle w:val="NormalWeb"/>
        <w:spacing w:before="0" w:beforeAutospacing="0" w:after="240" w:afterAutospacing="0"/>
        <w:ind w:left="7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Módulo de</w:t>
      </w:r>
      <w:r w:rsidR="009B2C1F">
        <w:rPr>
          <w:rFonts w:ascii="Arial" w:hAnsi="Arial" w:cs="Arial"/>
          <w:b/>
          <w:bCs/>
        </w:rPr>
        <w:t xml:space="preserve"> pagos del conductor</w:t>
      </w:r>
    </w:p>
    <w:p w14:paraId="42BD9E7E" w14:textId="6D90FC86" w:rsidR="009B2C1F" w:rsidRDefault="009B2C1F" w:rsidP="00032265">
      <w:pPr>
        <w:pStyle w:val="NormalWeb"/>
        <w:spacing w:before="0" w:beforeAutospacing="0" w:after="240" w:afterAutospacing="0"/>
        <w:ind w:left="720"/>
        <w:rPr>
          <w:rFonts w:ascii="Arial" w:hAnsi="Arial" w:cs="Arial"/>
        </w:rPr>
      </w:pPr>
      <w:r>
        <w:rPr>
          <w:rFonts w:ascii="Arial" w:hAnsi="Arial" w:cs="Arial"/>
        </w:rPr>
        <w:t>Módulo en donde el conductor puede visualizar las diferentes boletas de pago que adquirió de sus distintos envíos realizados.</w:t>
      </w:r>
    </w:p>
    <w:p w14:paraId="6E34A23A" w14:textId="54A44658" w:rsidR="009B2C1F" w:rsidRDefault="009B2C1F" w:rsidP="009B2C1F">
      <w:pPr>
        <w:pStyle w:val="NormalWeb"/>
        <w:spacing w:before="0" w:beforeAutospacing="0" w:after="240" w:afterAutospacing="0"/>
        <w:ind w:left="72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C2B53E2" wp14:editId="47095517">
            <wp:extent cx="2240643" cy="363220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738" cy="364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6C7AB" w14:textId="77777777" w:rsidR="009B2C1F" w:rsidRPr="009B2C1F" w:rsidRDefault="009B2C1F" w:rsidP="00032265">
      <w:pPr>
        <w:pStyle w:val="NormalWeb"/>
        <w:spacing w:before="0" w:beforeAutospacing="0" w:after="240" w:afterAutospacing="0"/>
        <w:ind w:left="720"/>
        <w:rPr>
          <w:rFonts w:ascii="Arial" w:hAnsi="Arial" w:cs="Arial"/>
        </w:rPr>
      </w:pPr>
    </w:p>
    <w:p w14:paraId="205397CF" w14:textId="3D16DA64" w:rsidR="009B2C1F" w:rsidRDefault="009B2C1F" w:rsidP="00032265">
      <w:pPr>
        <w:pStyle w:val="NormalWeb"/>
        <w:spacing w:before="0" w:beforeAutospacing="0" w:after="240" w:afterAutospacing="0"/>
        <w:ind w:left="7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Módulo del perfil del conductor</w:t>
      </w:r>
    </w:p>
    <w:p w14:paraId="30C4FE0E" w14:textId="4C123E5A" w:rsidR="009B2C1F" w:rsidRDefault="009B2C1F" w:rsidP="00032265">
      <w:pPr>
        <w:pStyle w:val="NormalWeb"/>
        <w:spacing w:before="0" w:beforeAutospacing="0" w:after="240" w:afterAutospacing="0"/>
        <w:ind w:left="720"/>
        <w:rPr>
          <w:rFonts w:ascii="Arial" w:hAnsi="Arial" w:cs="Arial"/>
        </w:rPr>
      </w:pPr>
      <w:r>
        <w:rPr>
          <w:rFonts w:ascii="Arial" w:hAnsi="Arial" w:cs="Arial"/>
        </w:rPr>
        <w:t>Módulo en donde el conductor puede visualizar y gestionar los datos de su perfil.</w:t>
      </w:r>
    </w:p>
    <w:p w14:paraId="72EEEB38" w14:textId="395FAF51" w:rsidR="009B2C1F" w:rsidRPr="009B2C1F" w:rsidRDefault="009B2C1F" w:rsidP="009B2C1F">
      <w:pPr>
        <w:pStyle w:val="NormalWeb"/>
        <w:spacing w:before="0" w:beforeAutospacing="0" w:after="240" w:afterAutospacing="0"/>
        <w:ind w:left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D6331A7" wp14:editId="2B6C79B9">
            <wp:extent cx="2616200" cy="425017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104" cy="427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2C1F" w:rsidRPr="009B2C1F" w:rsidSect="00A31A5B">
      <w:footerReference w:type="even" r:id="rId24"/>
      <w:footerReference w:type="default" r:id="rId25"/>
      <w:pgSz w:w="11906" w:h="16838" w:code="9"/>
      <w:pgMar w:top="720" w:right="624" w:bottom="1077" w:left="624" w:header="709" w:footer="4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54D61" w14:textId="77777777" w:rsidR="00F07A4C" w:rsidRDefault="00F07A4C" w:rsidP="001205A1">
      <w:r>
        <w:separator/>
      </w:r>
    </w:p>
  </w:endnote>
  <w:endnote w:type="continuationSeparator" w:id="0">
    <w:p w14:paraId="029E05FF" w14:textId="77777777" w:rsidR="00F07A4C" w:rsidRDefault="00F07A4C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697884697"/>
      <w:docPartObj>
        <w:docPartGallery w:val="Page Numbers (Bottom of Page)"/>
        <w:docPartUnique/>
      </w:docPartObj>
    </w:sdtPr>
    <w:sdtContent>
      <w:p w14:paraId="6EB7BE05" w14:textId="77777777" w:rsidR="002D1961" w:rsidRDefault="002D1961" w:rsidP="002D1961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  <w:lang w:bidi="es-ES"/>
          </w:rPr>
          <w:fldChar w:fldCharType="begin"/>
        </w:r>
        <w:r>
          <w:rPr>
            <w:rStyle w:val="Nmerodepgina"/>
            <w:lang w:bidi="es-ES"/>
          </w:rPr>
          <w:instrText xml:space="preserve"> PAGE </w:instrText>
        </w:r>
        <w:r>
          <w:rPr>
            <w:rStyle w:val="Nmerodepgina"/>
            <w:lang w:bidi="es-ES"/>
          </w:rPr>
          <w:fldChar w:fldCharType="separate"/>
        </w:r>
        <w:r>
          <w:rPr>
            <w:rStyle w:val="Nmerodepgina"/>
            <w:noProof/>
            <w:lang w:bidi="es-ES"/>
          </w:rPr>
          <w:t>2</w:t>
        </w:r>
        <w:r>
          <w:rPr>
            <w:rStyle w:val="Nmerodepgina"/>
            <w:lang w:bidi="es-ES"/>
          </w:rPr>
          <w:fldChar w:fldCharType="end"/>
        </w:r>
      </w:p>
    </w:sdtContent>
  </w:sdt>
  <w:p w14:paraId="1A01A5F4" w14:textId="77777777" w:rsidR="002D1961" w:rsidRDefault="002D1961" w:rsidP="001205A1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041358343"/>
      <w:docPartObj>
        <w:docPartGallery w:val="Page Numbers (Bottom of Page)"/>
        <w:docPartUnique/>
      </w:docPartObj>
    </w:sdtPr>
    <w:sdtContent>
      <w:p w14:paraId="096F8E78" w14:textId="77777777" w:rsidR="002D1961" w:rsidRDefault="002D1961" w:rsidP="002D1961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  <w:lang w:bidi="es-ES"/>
          </w:rPr>
          <w:fldChar w:fldCharType="begin"/>
        </w:r>
        <w:r>
          <w:rPr>
            <w:rStyle w:val="Nmerodepgina"/>
            <w:lang w:bidi="es-ES"/>
          </w:rPr>
          <w:instrText xml:space="preserve"> PAGE </w:instrText>
        </w:r>
        <w:r>
          <w:rPr>
            <w:rStyle w:val="Nmerodepgina"/>
            <w:lang w:bidi="es-ES"/>
          </w:rPr>
          <w:fldChar w:fldCharType="separate"/>
        </w:r>
        <w:r>
          <w:rPr>
            <w:rStyle w:val="Nmerodepgina"/>
            <w:noProof/>
            <w:lang w:bidi="es-ES"/>
          </w:rPr>
          <w:t>4</w:t>
        </w:r>
        <w:r>
          <w:rPr>
            <w:rStyle w:val="Nmerodepgina"/>
            <w:lang w:bidi="es-ES"/>
          </w:rPr>
          <w:fldChar w:fldCharType="end"/>
        </w:r>
      </w:p>
    </w:sdtContent>
  </w:sdt>
  <w:tbl>
    <w:tblPr>
      <w:tblW w:w="10658" w:type="dxa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29"/>
      <w:gridCol w:w="5329"/>
    </w:tblGrid>
    <w:tr w:rsidR="002D1961" w14:paraId="167AEF0C" w14:textId="77777777" w:rsidTr="00A84125">
      <w:tc>
        <w:tcPr>
          <w:tcW w:w="5329" w:type="dxa"/>
        </w:tcPr>
        <w:p w14:paraId="17B954CF" w14:textId="277A5275" w:rsidR="002D1961" w:rsidRPr="001205A1" w:rsidRDefault="002D1961" w:rsidP="00C66528">
          <w:pPr>
            <w:pStyle w:val="Piedepgina"/>
          </w:pPr>
          <w:r>
            <w:t>DEALER</w:t>
          </w:r>
        </w:p>
      </w:tc>
      <w:tc>
        <w:tcPr>
          <w:tcW w:w="5329" w:type="dxa"/>
        </w:tcPr>
        <w:p w14:paraId="3BF73A0E" w14:textId="77777777" w:rsidR="002D1961" w:rsidRPr="001205A1" w:rsidRDefault="002D1961" w:rsidP="00A31A5B">
          <w:pPr>
            <w:pStyle w:val="Piedepgina"/>
          </w:pPr>
        </w:p>
      </w:tc>
    </w:tr>
  </w:tbl>
  <w:p w14:paraId="05316F89" w14:textId="77777777" w:rsidR="002D1961" w:rsidRDefault="002D196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DC8DA4" w14:textId="77777777" w:rsidR="00F07A4C" w:rsidRDefault="00F07A4C" w:rsidP="001205A1">
      <w:r>
        <w:separator/>
      </w:r>
    </w:p>
  </w:footnote>
  <w:footnote w:type="continuationSeparator" w:id="0">
    <w:p w14:paraId="2E59E13B" w14:textId="77777777" w:rsidR="00F07A4C" w:rsidRDefault="00F07A4C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9483A"/>
    <w:multiLevelType w:val="hybridMultilevel"/>
    <w:tmpl w:val="2FDC586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995923"/>
    <w:multiLevelType w:val="multilevel"/>
    <w:tmpl w:val="BF9AF6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3A812996"/>
    <w:multiLevelType w:val="hybridMultilevel"/>
    <w:tmpl w:val="F42022D8"/>
    <w:lvl w:ilvl="0" w:tplc="BAA00C9A">
      <w:start w:val="2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689"/>
    <w:rsid w:val="0000352C"/>
    <w:rsid w:val="00032265"/>
    <w:rsid w:val="000C4ED1"/>
    <w:rsid w:val="000D2689"/>
    <w:rsid w:val="001205A1"/>
    <w:rsid w:val="001A5A5A"/>
    <w:rsid w:val="002560A5"/>
    <w:rsid w:val="002877E8"/>
    <w:rsid w:val="002B0D15"/>
    <w:rsid w:val="002D1961"/>
    <w:rsid w:val="002E7C4E"/>
    <w:rsid w:val="0031055C"/>
    <w:rsid w:val="00340D9A"/>
    <w:rsid w:val="00371EE1"/>
    <w:rsid w:val="003A798E"/>
    <w:rsid w:val="003F61FD"/>
    <w:rsid w:val="0040294B"/>
    <w:rsid w:val="00425A99"/>
    <w:rsid w:val="00530BAA"/>
    <w:rsid w:val="0059580F"/>
    <w:rsid w:val="005B3E76"/>
    <w:rsid w:val="005E6B25"/>
    <w:rsid w:val="005F4F46"/>
    <w:rsid w:val="00634DEA"/>
    <w:rsid w:val="006C60E6"/>
    <w:rsid w:val="006C65EB"/>
    <w:rsid w:val="006D16D5"/>
    <w:rsid w:val="007A6554"/>
    <w:rsid w:val="007B0740"/>
    <w:rsid w:val="007C1BAB"/>
    <w:rsid w:val="00883B2E"/>
    <w:rsid w:val="0094116A"/>
    <w:rsid w:val="00971C24"/>
    <w:rsid w:val="009B2C1F"/>
    <w:rsid w:val="009C19D0"/>
    <w:rsid w:val="00A15CF7"/>
    <w:rsid w:val="00A24793"/>
    <w:rsid w:val="00A31A5B"/>
    <w:rsid w:val="00A81248"/>
    <w:rsid w:val="00A84125"/>
    <w:rsid w:val="00AE7FC0"/>
    <w:rsid w:val="00C55990"/>
    <w:rsid w:val="00C66528"/>
    <w:rsid w:val="00C66BFC"/>
    <w:rsid w:val="00C673F6"/>
    <w:rsid w:val="00C915F0"/>
    <w:rsid w:val="00E017BA"/>
    <w:rsid w:val="00EC4AA3"/>
    <w:rsid w:val="00F07A4C"/>
    <w:rsid w:val="00FB65B8"/>
    <w:rsid w:val="00FC49AE"/>
    <w:rsid w:val="00FD2FC3"/>
    <w:rsid w:val="00FE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64F3FB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 w:unhideWhenUsed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FC49AE"/>
  </w:style>
  <w:style w:type="paragraph" w:styleId="Ttulo1">
    <w:name w:val="heading 1"/>
    <w:basedOn w:val="Normal"/>
    <w:next w:val="Normal"/>
    <w:link w:val="Ttulo1Car"/>
    <w:qFormat/>
    <w:rsid w:val="000035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76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Ttulo3">
    <w:name w:val="heading 3"/>
    <w:basedOn w:val="Normal"/>
    <w:next w:val="Normal"/>
    <w:link w:val="Ttulo3C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Ttulo4">
    <w:name w:val="heading 4"/>
    <w:basedOn w:val="Normal"/>
    <w:next w:val="Normal"/>
    <w:link w:val="Ttulo4Car"/>
    <w:uiPriority w:val="3"/>
    <w:qFormat/>
    <w:rsid w:val="0000352C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0"/>
    </w:rPr>
  </w:style>
  <w:style w:type="paragraph" w:styleId="Ttulo5">
    <w:name w:val="heading 5"/>
    <w:basedOn w:val="Normal"/>
    <w:next w:val="Normal"/>
    <w:link w:val="Ttulo5Car"/>
    <w:uiPriority w:val="4"/>
    <w:qFormat/>
    <w:rsid w:val="00340D9A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Ttulo1Car">
    <w:name w:val="Título 1 Car"/>
    <w:basedOn w:val="Fuentedeprrafopredeter"/>
    <w:link w:val="Ttulo1"/>
    <w:rsid w:val="0000352C"/>
    <w:rPr>
      <w:rFonts w:asciiTheme="majorHAnsi" w:eastAsiaTheme="majorEastAsia" w:hAnsiTheme="majorHAnsi" w:cstheme="majorBidi"/>
      <w:b/>
      <w:color w:val="123869" w:themeColor="accent1"/>
      <w:sz w:val="76"/>
      <w:szCs w:val="32"/>
    </w:rPr>
  </w:style>
  <w:style w:type="character" w:customStyle="1" w:styleId="Ttulo2Car">
    <w:name w:val="Título 2 Car"/>
    <w:basedOn w:val="Fuentedeprrafopredeter"/>
    <w:link w:val="Ttulo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Delimitadorgrfico">
    <w:name w:val="Delimitador gráfico"/>
    <w:basedOn w:val="Normal"/>
    <w:uiPriority w:val="7"/>
    <w:qFormat/>
    <w:rsid w:val="00A81248"/>
    <w:rPr>
      <w:sz w:val="10"/>
    </w:rPr>
  </w:style>
  <w:style w:type="character" w:customStyle="1" w:styleId="Ttulo3Car">
    <w:name w:val="Título 3 Car"/>
    <w:basedOn w:val="Fuentedeprrafopredeter"/>
    <w:link w:val="Ttulo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Ttulo4Car">
    <w:name w:val="Título 4 Car"/>
    <w:basedOn w:val="Fuentedeprrafopredeter"/>
    <w:link w:val="Ttulo4"/>
    <w:uiPriority w:val="3"/>
    <w:rsid w:val="0000352C"/>
    <w:rPr>
      <w:rFonts w:eastAsiaTheme="majorEastAsia" w:cstheme="majorBidi"/>
      <w:i/>
      <w:iCs/>
      <w:color w:val="000000" w:themeColor="text1"/>
      <w:sz w:val="30"/>
    </w:rPr>
  </w:style>
  <w:style w:type="paragraph" w:customStyle="1" w:styleId="Texto">
    <w:name w:val="Texto"/>
    <w:basedOn w:val="Normal"/>
    <w:uiPriority w:val="5"/>
    <w:qFormat/>
    <w:rsid w:val="0000352C"/>
    <w:rPr>
      <w:i/>
      <w:color w:val="000000" w:themeColor="text1"/>
      <w:sz w:val="28"/>
    </w:rPr>
  </w:style>
  <w:style w:type="paragraph" w:styleId="Encabezado">
    <w:name w:val="header"/>
    <w:basedOn w:val="Normal"/>
    <w:link w:val="EncabezadoC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6528"/>
  </w:style>
  <w:style w:type="paragraph" w:styleId="Piedepgina">
    <w:name w:val="footer"/>
    <w:basedOn w:val="Normal"/>
    <w:link w:val="PiedepginaC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Nmerodepgina">
    <w:name w:val="page number"/>
    <w:basedOn w:val="Fuentedeprrafopredeter"/>
    <w:uiPriority w:val="99"/>
    <w:semiHidden/>
    <w:rsid w:val="001205A1"/>
  </w:style>
  <w:style w:type="character" w:customStyle="1" w:styleId="Ttulo5Car">
    <w:name w:val="Título 5 Car"/>
    <w:basedOn w:val="Fuentedeprrafopredeter"/>
    <w:link w:val="Ttulo5"/>
    <w:uiPriority w:val="4"/>
    <w:rsid w:val="00340D9A"/>
    <w:rPr>
      <w:rFonts w:asciiTheme="majorHAnsi" w:eastAsiaTheme="majorEastAsia" w:hAnsiTheme="majorHAnsi" w:cstheme="majorBidi"/>
      <w:b/>
      <w:color w:val="123869" w:themeColor="accent1"/>
      <w:sz w:val="66"/>
    </w:rPr>
  </w:style>
  <w:style w:type="character" w:styleId="Textodelmarcadordeposicin">
    <w:name w:val="Placeholder Text"/>
    <w:basedOn w:val="Fuentedeprrafopredeter"/>
    <w:uiPriority w:val="99"/>
    <w:semiHidden/>
    <w:rsid w:val="00C66528"/>
    <w:rPr>
      <w:color w:val="808080"/>
    </w:rPr>
  </w:style>
  <w:style w:type="character" w:styleId="nfasis">
    <w:name w:val="Emphasis"/>
    <w:basedOn w:val="Fuentedeprrafopredeter"/>
    <w:uiPriority w:val="20"/>
    <w:qFormat/>
    <w:rsid w:val="00FC49AE"/>
    <w:rPr>
      <w:i w:val="0"/>
      <w:iCs/>
      <w:color w:val="00C1C7" w:themeColor="accent2"/>
    </w:rPr>
  </w:style>
  <w:style w:type="paragraph" w:styleId="Cita">
    <w:name w:val="Quote"/>
    <w:basedOn w:val="Normal"/>
    <w:next w:val="Normal"/>
    <w:link w:val="CitaCar"/>
    <w:uiPriority w:val="29"/>
    <w:qFormat/>
    <w:rsid w:val="00340D9A"/>
    <w:pPr>
      <w:spacing w:line="192" w:lineRule="auto"/>
      <w:jc w:val="center"/>
    </w:pPr>
    <w:rPr>
      <w:rFonts w:asciiTheme="majorHAnsi" w:hAnsiTheme="majorHAnsi"/>
      <w:iCs/>
      <w:color w:val="123869" w:themeColor="accent1"/>
      <w:sz w:val="66"/>
    </w:rPr>
  </w:style>
  <w:style w:type="character" w:customStyle="1" w:styleId="CitaCar">
    <w:name w:val="Cita Car"/>
    <w:basedOn w:val="Fuentedeprrafopredeter"/>
    <w:link w:val="Cita"/>
    <w:uiPriority w:val="29"/>
    <w:rsid w:val="00340D9A"/>
    <w:rPr>
      <w:rFonts w:asciiTheme="majorHAnsi" w:hAnsiTheme="majorHAnsi"/>
      <w:iCs/>
      <w:color w:val="123869" w:themeColor="accent1"/>
      <w:sz w:val="66"/>
    </w:rPr>
  </w:style>
  <w:style w:type="paragraph" w:styleId="Prrafodelista">
    <w:name w:val="List Paragraph"/>
    <w:basedOn w:val="Normal"/>
    <w:uiPriority w:val="34"/>
    <w:semiHidden/>
    <w:qFormat/>
    <w:rsid w:val="00C5599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5599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PE"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5B3E76"/>
    <w:pPr>
      <w:spacing w:line="259" w:lineRule="auto"/>
      <w:outlineLvl w:val="9"/>
    </w:pPr>
    <w:rPr>
      <w:b w:val="0"/>
      <w:color w:val="0D294E" w:themeColor="accent1" w:themeShade="BF"/>
      <w:sz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rsid w:val="005B3E76"/>
    <w:pPr>
      <w:spacing w:after="100"/>
    </w:pPr>
  </w:style>
  <w:style w:type="paragraph" w:styleId="TDC2">
    <w:name w:val="toc 2"/>
    <w:basedOn w:val="Normal"/>
    <w:next w:val="Normal"/>
    <w:autoRedefine/>
    <w:uiPriority w:val="39"/>
    <w:rsid w:val="005B3E76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5B3E76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5B3E76"/>
    <w:pPr>
      <w:spacing w:after="100" w:line="259" w:lineRule="auto"/>
      <w:ind w:left="440"/>
    </w:pPr>
    <w:rPr>
      <w:rFonts w:eastAsiaTheme="minorEastAsia" w:cs="Times New Roman"/>
      <w:sz w:val="22"/>
      <w:szCs w:val="22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0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co%20Fura\AppData\Roaming\Microsoft\Templates\Informe%20del%20estudiante%20de%20Jazz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63FE263-4223-455C-9541-3C4A6CBA6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del estudiante de Jazz</Template>
  <TotalTime>0</TotalTime>
  <Pages>11</Pages>
  <Words>689</Words>
  <Characters>3791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2021-07-25T14:05:00Z</dcterms:created>
  <dcterms:modified xsi:type="dcterms:W3CDTF">2021-07-26T15:07:00Z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